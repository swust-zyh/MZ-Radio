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40555268"/>
        <w:docPartObj>
          <w:docPartGallery w:val="Cover Pages"/>
          <w:docPartUnique/>
        </w:docPartObj>
      </w:sdtPr>
      <w:sdtEndPr>
        <w:rPr>
          <w:caps/>
          <w:color w:val="1F3864" w:themeColor="accent5" w:themeShade="80"/>
          <w:kern w:val="0"/>
          <w:sz w:val="28"/>
          <w:szCs w:val="28"/>
        </w:rPr>
      </w:sdtEndPr>
      <w:sdtContent>
        <w:p w14:paraId="11E3EC4D" w14:textId="3D4061A4" w:rsidR="005930F5" w:rsidRDefault="005930F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0F6C4C6" wp14:editId="45E7DD23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矩形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79A69B" w14:textId="600233F0" w:rsidR="005930F5" w:rsidRDefault="00EB00BD">
                                <w:pPr>
                                  <w:pStyle w:val="ac"/>
                                  <w:jc w:val="right"/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alias w:val="标题"/>
                                    <w:id w:val="-127555010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94836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Mike Z Raido</w:t>
                                    </w:r>
                                  </w:sdtContent>
                                </w:sdt>
                              </w:p>
                              <w:p w14:paraId="27F97C00" w14:textId="77777777" w:rsidR="005930F5" w:rsidRDefault="005930F5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2916D0DC" w14:textId="6B751139" w:rsidR="005930F5" w:rsidRPr="005930F5" w:rsidRDefault="00EB00BD" w:rsidP="005930F5">
                                <w:pPr>
                                  <w:pStyle w:val="a8"/>
                                  <w:spacing w:before="240"/>
                                  <w:ind w:left="1368" w:right="120" w:firstLineChars="0" w:firstLine="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alias w:val="摘要"/>
                                    <w:id w:val="-1812170092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930F5">
                                      <w:t>软卓</w:t>
                                    </w:r>
                                    <w:r w:rsidR="005930F5">
                                      <w:rPr>
                                        <w:rFonts w:hint="eastAsia"/>
                                      </w:rPr>
                                      <w:t>1</w:t>
                                    </w:r>
                                    <w:r w:rsidR="005930F5">
                                      <w:t>901</w:t>
                                    </w:r>
                                    <w:r w:rsidR="005930F5">
                                      <w:t>郑宇辉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70F6C4C6" id="矩形 16" o:spid="_x0000_s1026" style="position:absolute;left:0;text-align:left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" fillcolor="#5b9bd5 [3204]" stroked="f">
                    <v:textbox inset="21.6pt,1in,21.6pt">
                      <w:txbxContent>
                        <w:p w14:paraId="7A79A69B" w14:textId="600233F0" w:rsidR="005930F5" w:rsidRDefault="00EB00BD">
                          <w:pPr>
                            <w:pStyle w:val="ac"/>
                            <w:jc w:val="right"/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sdt>
                            <w:sdtPr>
                              <w:rPr>
                                <w:caps/>
                                <w:color w:val="FFFFFF" w:themeColor="background1"/>
                                <w:sz w:val="80"/>
                                <w:szCs w:val="80"/>
                              </w:rPr>
                              <w:alias w:val="标题"/>
                              <w:id w:val="-127555010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394836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Mike Z Raido</w:t>
                              </w:r>
                            </w:sdtContent>
                          </w:sdt>
                        </w:p>
                        <w:p w14:paraId="27F97C00" w14:textId="77777777" w:rsidR="005930F5" w:rsidRDefault="005930F5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14:paraId="2916D0DC" w14:textId="6B751139" w:rsidR="005930F5" w:rsidRPr="005930F5" w:rsidRDefault="00EB00BD" w:rsidP="005930F5">
                          <w:pPr>
                            <w:pStyle w:val="a8"/>
                            <w:spacing w:before="240"/>
                            <w:ind w:left="1368" w:right="120" w:firstLineChars="0" w:firstLine="0"/>
                            <w:jc w:val="right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alias w:val="摘要"/>
                              <w:id w:val="-1812170092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5930F5">
                                <w:t>软卓</w:t>
                              </w:r>
                              <w:r w:rsidR="005930F5">
                                <w:rPr>
                                  <w:rFonts w:hint="eastAsia"/>
                                </w:rPr>
                                <w:t>1</w:t>
                              </w:r>
                              <w:r w:rsidR="005930F5">
                                <w:t>901</w:t>
                              </w:r>
                              <w:r w:rsidR="005930F5">
                                <w:t>郑宇辉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B1B4F45" wp14:editId="11BCF5D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矩形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575EFC" w14:textId="6C6C65BB" w:rsidR="005930F5" w:rsidRDefault="00EB00BD">
                                <w:pPr>
                                  <w:pStyle w:val="af0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Bidi"/>
                                      <w:color w:val="FFFFFF" w:themeColor="background1"/>
                                    </w:rPr>
                                    <w:alias w:val="副标题"/>
                                    <w:id w:val="-505288762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930F5"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Version 1.0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B1B4F45" id="矩形 472" o:spid="_x0000_s1027" style="position:absolute;left:0;text-align:left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" fillcolor="#44546a [3215]" stroked="f" strokeweight="1pt">
                    <v:textbox inset="14.4pt,,14.4pt">
                      <w:txbxContent>
                        <w:p w14:paraId="6B575EFC" w14:textId="6C6C65BB" w:rsidR="005930F5" w:rsidRDefault="00EB00BD">
                          <w:pPr>
                            <w:pStyle w:val="af0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cstheme="minorBidi"/>
                                <w:color w:val="FFFFFF" w:themeColor="background1"/>
                              </w:rPr>
                              <w:alias w:val="副标题"/>
                              <w:id w:val="-505288762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930F5">
                                <w:rPr>
                                  <w:rFonts w:cstheme="minorBidi"/>
                                  <w:color w:val="FFFFFF" w:themeColor="background1"/>
                                </w:rPr>
                                <w:t>Version 1.0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6FECF819" w14:textId="77777777" w:rsidR="005930F5" w:rsidRDefault="005930F5"/>
        <w:p w14:paraId="208A7365" w14:textId="192F0E32" w:rsidR="005930F5" w:rsidRDefault="005930F5">
          <w:pPr>
            <w:widowControl/>
            <w:jc w:val="left"/>
            <w:rPr>
              <w:caps/>
              <w:color w:val="1F3864" w:themeColor="accent5" w:themeShade="80"/>
              <w:kern w:val="0"/>
              <w:sz w:val="28"/>
              <w:szCs w:val="28"/>
            </w:rPr>
          </w:pPr>
          <w:r>
            <w:rPr>
              <w:caps/>
              <w:color w:val="1F3864" w:themeColor="accent5" w:themeShade="80"/>
              <w:kern w:val="0"/>
              <w:sz w:val="28"/>
              <w:szCs w:val="28"/>
            </w:rPr>
            <w:br w:type="page"/>
          </w:r>
        </w:p>
      </w:sdtContent>
    </w:sdt>
    <w:p w14:paraId="2FC7BFC2" w14:textId="7F05E761" w:rsidR="00F023A6" w:rsidRPr="00F023A6" w:rsidRDefault="00F023A6" w:rsidP="00F023A6">
      <w:pPr>
        <w:spacing w:beforeLines="50" w:before="163" w:afterLines="50" w:after="163"/>
        <w:jc w:val="center"/>
        <w:rPr>
          <w:rFonts w:ascii="黑体" w:eastAsia="黑体" w:hAnsi="Times New Roman" w:cs="Times New Roman"/>
          <w:sz w:val="36"/>
          <w:szCs w:val="36"/>
        </w:rPr>
      </w:pPr>
      <w:r>
        <w:rPr>
          <w:rFonts w:ascii="Arial" w:eastAsia="黑体" w:hAnsi="Arial" w:cs="Arial"/>
          <w:sz w:val="36"/>
          <w:szCs w:val="36"/>
        </w:rPr>
        <w:lastRenderedPageBreak/>
        <w:t>M</w:t>
      </w:r>
      <w:r>
        <w:rPr>
          <w:rFonts w:ascii="Arial" w:eastAsia="黑体" w:hAnsi="Arial" w:cs="Arial" w:hint="eastAsia"/>
          <w:sz w:val="36"/>
          <w:szCs w:val="36"/>
        </w:rPr>
        <w:t>ike</w:t>
      </w:r>
      <w:r>
        <w:rPr>
          <w:rFonts w:ascii="Arial" w:eastAsia="黑体" w:hAnsi="Arial" w:cs="Arial"/>
          <w:sz w:val="36"/>
          <w:szCs w:val="36"/>
        </w:rPr>
        <w:t xml:space="preserve"> Z R</w:t>
      </w:r>
      <w:r>
        <w:rPr>
          <w:rFonts w:ascii="Arial" w:eastAsia="黑体" w:hAnsi="Arial" w:cs="Arial" w:hint="eastAsia"/>
          <w:sz w:val="36"/>
          <w:szCs w:val="36"/>
        </w:rPr>
        <w:t>adio</w:t>
      </w:r>
      <w:r>
        <w:rPr>
          <w:rFonts w:ascii="黑体" w:eastAsia="黑体" w:hint="eastAsia"/>
          <w:sz w:val="36"/>
          <w:szCs w:val="36"/>
        </w:rPr>
        <w:t>设计实现与测试文档</w:t>
      </w:r>
    </w:p>
    <w:p w14:paraId="45C98C08" w14:textId="66B8A53F" w:rsidR="006F7264" w:rsidRPr="000A566E" w:rsidRDefault="0071446E" w:rsidP="000A566E">
      <w:pPr>
        <w:numPr>
          <w:ilvl w:val="0"/>
          <w:numId w:val="1"/>
        </w:numPr>
        <w:spacing w:line="360" w:lineRule="auto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软件功能介绍</w:t>
      </w:r>
    </w:p>
    <w:p w14:paraId="586C2D02" w14:textId="10560B75" w:rsidR="006F3B6A" w:rsidRDefault="006F3B6A">
      <w:pPr>
        <w:spacing w:line="360" w:lineRule="auto"/>
        <w:ind w:firstLineChars="200" w:firstLine="480"/>
        <w:rPr>
          <w:rFonts w:ascii="Times New Roman" w:hAnsi="Times New Roman"/>
        </w:rPr>
      </w:pPr>
      <w:r>
        <w:rPr>
          <w:rFonts w:ascii="Times New Roman" w:hAnsi="Times New Roman" w:hint="eastAsia"/>
        </w:rPr>
        <w:t>本软件是一款具有</w:t>
      </w:r>
      <w:r>
        <w:rPr>
          <w:rFonts w:ascii="Times New Roman" w:hAnsi="Times New Roman" w:hint="eastAsia"/>
        </w:rPr>
        <w:t>A</w:t>
      </w:r>
      <w:r>
        <w:rPr>
          <w:rFonts w:ascii="Times New Roman" w:hAnsi="Times New Roman"/>
        </w:rPr>
        <w:t>I</w:t>
      </w:r>
      <w:r>
        <w:rPr>
          <w:rFonts w:ascii="Times New Roman" w:hAnsi="Times New Roman" w:hint="eastAsia"/>
        </w:rPr>
        <w:t>功能的音乐</w:t>
      </w:r>
      <w:r w:rsidR="00E846E9">
        <w:rPr>
          <w:rFonts w:ascii="Times New Roman" w:hAnsi="Times New Roman" w:hint="eastAsia"/>
        </w:rPr>
        <w:t>播放</w:t>
      </w:r>
      <w:r w:rsidR="00431EB8">
        <w:rPr>
          <w:rFonts w:ascii="Times New Roman" w:hAnsi="Times New Roman" w:hint="eastAsia"/>
        </w:rPr>
        <w:t>软件</w:t>
      </w:r>
      <w:r w:rsidR="00192223">
        <w:rPr>
          <w:rFonts w:ascii="Times New Roman" w:hAnsi="Times New Roman" w:hint="eastAsia"/>
        </w:rPr>
        <w:t>，目前支持</w:t>
      </w:r>
      <w:r w:rsidR="00192223">
        <w:rPr>
          <w:rFonts w:ascii="Times New Roman" w:hAnsi="Times New Roman" w:hint="eastAsia"/>
        </w:rPr>
        <w:t>Android</w:t>
      </w:r>
      <w:r w:rsidR="00192223">
        <w:rPr>
          <w:rFonts w:ascii="Times New Roman" w:hAnsi="Times New Roman" w:hint="eastAsia"/>
        </w:rPr>
        <w:t>和</w:t>
      </w:r>
      <w:r w:rsidR="00651B2F">
        <w:rPr>
          <w:rFonts w:ascii="Times New Roman" w:hAnsi="Times New Roman"/>
        </w:rPr>
        <w:t>W</w:t>
      </w:r>
      <w:r w:rsidR="00192223">
        <w:rPr>
          <w:rFonts w:ascii="Times New Roman" w:hAnsi="Times New Roman" w:hint="eastAsia"/>
        </w:rPr>
        <w:t>eb</w:t>
      </w:r>
      <w:r w:rsidR="00651B2F">
        <w:rPr>
          <w:rFonts w:ascii="Times New Roman" w:hAnsi="Times New Roman" w:hint="eastAsia"/>
        </w:rPr>
        <w:t>端</w:t>
      </w:r>
      <w:r>
        <w:rPr>
          <w:rFonts w:ascii="Times New Roman" w:hAnsi="Times New Roman" w:hint="eastAsia"/>
        </w:rPr>
        <w:t>，我们可以通过与</w:t>
      </w:r>
      <w:r>
        <w:rPr>
          <w:rFonts w:ascii="Times New Roman" w:hAnsi="Times New Roman" w:hint="eastAsia"/>
        </w:rPr>
        <w:t>A</w:t>
      </w:r>
      <w:r>
        <w:rPr>
          <w:rFonts w:ascii="Times New Roman" w:hAnsi="Times New Roman"/>
        </w:rPr>
        <w:t>I</w:t>
      </w:r>
      <w:r>
        <w:rPr>
          <w:rFonts w:ascii="Times New Roman" w:hAnsi="Times New Roman" w:hint="eastAsia"/>
        </w:rPr>
        <w:t>助手“</w:t>
      </w:r>
      <w:r>
        <w:rPr>
          <w:rFonts w:ascii="Times New Roman" w:hAnsi="Times New Roman" w:hint="eastAsia"/>
        </w:rPr>
        <w:t>Alan</w:t>
      </w:r>
      <w:r>
        <w:rPr>
          <w:rFonts w:ascii="Times New Roman" w:hAnsi="Times New Roman" w:hint="eastAsia"/>
        </w:rPr>
        <w:t>”进行</w:t>
      </w:r>
      <w:r w:rsidR="00445750">
        <w:rPr>
          <w:rFonts w:ascii="Times New Roman" w:hAnsi="Times New Roman" w:hint="eastAsia"/>
        </w:rPr>
        <w:t>对话</w:t>
      </w:r>
      <w:r w:rsidR="001B79D9">
        <w:rPr>
          <w:rFonts w:ascii="Times New Roman" w:hAnsi="Times New Roman" w:hint="eastAsia"/>
        </w:rPr>
        <w:t>，播放某类别的音乐，播放某</w:t>
      </w:r>
      <w:r w:rsidR="00F03A7B">
        <w:rPr>
          <w:rFonts w:ascii="Times New Roman" w:hAnsi="Times New Roman" w:hint="eastAsia"/>
        </w:rPr>
        <w:t>频道的音乐，</w:t>
      </w:r>
      <w:r w:rsidR="00A44C45">
        <w:rPr>
          <w:rFonts w:ascii="Times New Roman" w:hAnsi="Times New Roman" w:hint="eastAsia"/>
        </w:rPr>
        <w:t>播放当前</w:t>
      </w:r>
      <w:r w:rsidR="00D33928">
        <w:rPr>
          <w:rFonts w:ascii="Times New Roman" w:hAnsi="Times New Roman" w:hint="eastAsia"/>
        </w:rPr>
        <w:t>页</w:t>
      </w:r>
      <w:r w:rsidR="00A44C45">
        <w:rPr>
          <w:rFonts w:ascii="Times New Roman" w:hAnsi="Times New Roman" w:hint="eastAsia"/>
        </w:rPr>
        <w:t>音乐</w:t>
      </w:r>
      <w:r w:rsidR="00F066DF">
        <w:rPr>
          <w:rFonts w:ascii="Times New Roman" w:hAnsi="Times New Roman" w:hint="eastAsia"/>
        </w:rPr>
        <w:t>（不一定是正在播放的）</w:t>
      </w:r>
      <w:r w:rsidR="00A44C45">
        <w:rPr>
          <w:rFonts w:ascii="Times New Roman" w:hAnsi="Times New Roman" w:hint="eastAsia"/>
        </w:rPr>
        <w:t>的下一首和上一首</w:t>
      </w:r>
      <w:r w:rsidR="00F45BFD">
        <w:rPr>
          <w:rFonts w:ascii="Times New Roman" w:hAnsi="Times New Roman" w:hint="eastAsia"/>
        </w:rPr>
        <w:t>和停止音乐</w:t>
      </w:r>
      <w:r w:rsidR="00DC76BD">
        <w:rPr>
          <w:rFonts w:ascii="Times New Roman" w:hAnsi="Times New Roman" w:hint="eastAsia"/>
        </w:rPr>
        <w:t>。</w:t>
      </w:r>
      <w:r w:rsidR="005317C4">
        <w:rPr>
          <w:rFonts w:ascii="Times New Roman" w:hAnsi="Times New Roman" w:hint="eastAsia"/>
        </w:rPr>
        <w:t>同时也可以由用户进行手动操作进行音乐的播放与暂停。</w:t>
      </w:r>
    </w:p>
    <w:p w14:paraId="600DD8C9" w14:textId="38A19D7F" w:rsidR="006F7264" w:rsidRDefault="0071446E">
      <w:pPr>
        <w:numPr>
          <w:ilvl w:val="0"/>
          <w:numId w:val="1"/>
        </w:numPr>
        <w:spacing w:line="360" w:lineRule="auto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界面布局的设计</w:t>
      </w:r>
    </w:p>
    <w:p w14:paraId="2B23D1E0" w14:textId="3A744BE0" w:rsidR="00651FE8" w:rsidRPr="00B3346D" w:rsidRDefault="00651FE8" w:rsidP="00651FE8">
      <w:pPr>
        <w:spacing w:line="360" w:lineRule="auto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布局：</w:t>
      </w:r>
      <w:r w:rsidRPr="00651FE8">
        <w:rPr>
          <w:rFonts w:ascii="黑体" w:eastAsia="黑体" w:hAnsi="黑体" w:hint="eastAsia"/>
        </w:rPr>
        <w:t>Stack层叠布局</w:t>
      </w:r>
      <w:r>
        <w:rPr>
          <w:rFonts w:ascii="黑体" w:eastAsia="黑体" w:hAnsi="黑体" w:hint="eastAsia"/>
        </w:rPr>
        <w:t>，</w:t>
      </w:r>
      <w:r w:rsidRPr="00651FE8">
        <w:rPr>
          <w:rFonts w:ascii="黑体" w:eastAsia="黑体" w:hAnsi="黑体" w:hint="eastAsia"/>
        </w:rPr>
        <w:t>卡片组件布局</w:t>
      </w:r>
      <w:r w:rsidR="00B3346D">
        <w:rPr>
          <w:rFonts w:ascii="黑体" w:eastAsia="黑体" w:hAnsi="黑体" w:hint="eastAsia"/>
        </w:rPr>
        <w:t>，</w:t>
      </w:r>
      <w:proofErr w:type="spellStart"/>
      <w:r w:rsidR="00B3346D">
        <w:rPr>
          <w:rFonts w:ascii="黑体" w:eastAsia="黑体" w:hAnsi="黑体" w:hint="eastAsia"/>
        </w:rPr>
        <w:t>List</w:t>
      </w:r>
      <w:r w:rsidR="00B3346D">
        <w:rPr>
          <w:rFonts w:ascii="黑体" w:eastAsia="黑体" w:hAnsi="黑体"/>
        </w:rPr>
        <w:t>V</w:t>
      </w:r>
      <w:r w:rsidR="00B3346D">
        <w:rPr>
          <w:rFonts w:ascii="黑体" w:eastAsia="黑体" w:hAnsi="黑体" w:hint="eastAsia"/>
        </w:rPr>
        <w:t>iew</w:t>
      </w:r>
      <w:proofErr w:type="spellEnd"/>
      <w:r w:rsidR="00B3346D">
        <w:rPr>
          <w:rFonts w:ascii="黑体" w:eastAsia="黑体" w:hAnsi="黑体" w:hint="eastAsia"/>
        </w:rPr>
        <w:t>布局，</w:t>
      </w:r>
      <w:proofErr w:type="spellStart"/>
      <w:r w:rsidR="00B3346D">
        <w:rPr>
          <w:rFonts w:ascii="黑体" w:eastAsia="黑体" w:hAnsi="黑体"/>
        </w:rPr>
        <w:t>P</w:t>
      </w:r>
      <w:r w:rsidR="00B3346D">
        <w:rPr>
          <w:rFonts w:ascii="黑体" w:eastAsia="黑体" w:hAnsi="黑体" w:hint="eastAsia"/>
        </w:rPr>
        <w:t>age</w:t>
      </w:r>
      <w:r w:rsidR="00B3346D">
        <w:rPr>
          <w:rFonts w:ascii="黑体" w:eastAsia="黑体" w:hAnsi="黑体"/>
        </w:rPr>
        <w:t>V</w:t>
      </w:r>
      <w:r w:rsidR="00B3346D">
        <w:rPr>
          <w:rFonts w:ascii="黑体" w:eastAsia="黑体" w:hAnsi="黑体" w:hint="eastAsia"/>
        </w:rPr>
        <w:t>iew</w:t>
      </w:r>
      <w:proofErr w:type="spellEnd"/>
      <w:r w:rsidR="00B3346D">
        <w:rPr>
          <w:rFonts w:ascii="黑体" w:eastAsia="黑体" w:hAnsi="黑体" w:hint="eastAsia"/>
        </w:rPr>
        <w:t>布局</w:t>
      </w:r>
      <w:r w:rsidR="00B76396">
        <w:rPr>
          <w:rFonts w:ascii="黑体" w:eastAsia="黑体" w:hAnsi="黑体" w:hint="eastAsia"/>
        </w:rPr>
        <w:t>，</w:t>
      </w:r>
      <w:proofErr w:type="spellStart"/>
      <w:r w:rsidR="0047331F" w:rsidRPr="0047331F">
        <w:rPr>
          <w:rFonts w:ascii="黑体" w:eastAsia="黑体" w:hAnsi="黑体"/>
        </w:rPr>
        <w:t>StaggeredGridView</w:t>
      </w:r>
      <w:proofErr w:type="spellEnd"/>
      <w:r w:rsidR="0047331F">
        <w:rPr>
          <w:rFonts w:ascii="黑体" w:eastAsia="黑体" w:hAnsi="黑体" w:hint="eastAsia"/>
        </w:rPr>
        <w:t>布局，Row布局，Column布局。</w:t>
      </w:r>
    </w:p>
    <w:p w14:paraId="6B23A865" w14:textId="57564758" w:rsidR="00E0623C" w:rsidRDefault="00E0623C" w:rsidP="00CA4744">
      <w:pPr>
        <w:pStyle w:val="a8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主界面</w:t>
      </w:r>
    </w:p>
    <w:p w14:paraId="0C0B9B7B" w14:textId="2B4A50FB" w:rsidR="00A8161E" w:rsidRDefault="00CA4744" w:rsidP="008A370C">
      <w:pPr>
        <w:spacing w:line="360" w:lineRule="auto"/>
      </w:pPr>
      <w:r>
        <w:rPr>
          <w:rFonts w:hint="eastAsia"/>
        </w:rPr>
        <w:t>在主界面的设计上，我分了</w:t>
      </w:r>
      <w:r w:rsidR="003C48D9">
        <w:rPr>
          <w:rFonts w:hint="eastAsia"/>
        </w:rPr>
        <w:t>四</w:t>
      </w:r>
      <w:r>
        <w:rPr>
          <w:rFonts w:hint="eastAsia"/>
        </w:rPr>
        <w:t>部分设计</w:t>
      </w:r>
      <w:r w:rsidR="005F2E53">
        <w:rPr>
          <w:rFonts w:hint="eastAsia"/>
        </w:rPr>
        <w:t>，使用</w:t>
      </w:r>
      <w:r w:rsidR="005F2E53">
        <w:rPr>
          <w:rFonts w:hint="eastAsia"/>
        </w:rPr>
        <w:t>Stack</w:t>
      </w:r>
      <w:r w:rsidR="005F2E53">
        <w:rPr>
          <w:rFonts w:hint="eastAsia"/>
        </w:rPr>
        <w:t>层叠布局</w:t>
      </w:r>
      <w:r w:rsidR="003962AF">
        <w:rPr>
          <w:rFonts w:hint="eastAsia"/>
        </w:rPr>
        <w:t>。</w:t>
      </w:r>
      <w:r w:rsidR="005F2E53">
        <w:rPr>
          <w:rFonts w:hint="eastAsia"/>
        </w:rPr>
        <w:t>背景颜色，使用</w:t>
      </w:r>
      <w:r w:rsidR="00B57143">
        <w:rPr>
          <w:rFonts w:hint="eastAsia"/>
        </w:rPr>
        <w:t>渐变</w:t>
      </w:r>
      <w:r w:rsidR="005F2E53">
        <w:rPr>
          <w:rFonts w:hint="eastAsia"/>
        </w:rPr>
        <w:t>色填充</w:t>
      </w:r>
    </w:p>
    <w:p w14:paraId="7379A176" w14:textId="6AA664B8" w:rsidR="005F2E53" w:rsidRDefault="005F2E53" w:rsidP="005F2E53">
      <w:pPr>
        <w:spacing w:line="360" w:lineRule="auto"/>
      </w:pPr>
      <w:r>
        <w:rPr>
          <w:noProof/>
        </w:rPr>
        <w:drawing>
          <wp:inline distT="0" distB="0" distL="0" distR="0" wp14:anchorId="0C72C4F5" wp14:editId="29FAA3E0">
            <wp:extent cx="4229467" cy="2606266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8A86" w14:textId="2789EDA5" w:rsidR="005F2E53" w:rsidRDefault="00C76836" w:rsidP="005F2E53">
      <w:pPr>
        <w:pStyle w:val="a8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语音提示图标</w:t>
      </w:r>
    </w:p>
    <w:p w14:paraId="3F3098DC" w14:textId="481D0C04" w:rsidR="008A370C" w:rsidRDefault="008A370C" w:rsidP="008A370C">
      <w:pPr>
        <w:spacing w:line="360" w:lineRule="auto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Vx</w:t>
      </w:r>
      <w:r>
        <w:t>S</w:t>
      </w:r>
      <w:r>
        <w:rPr>
          <w:rFonts w:hint="eastAsia"/>
        </w:rPr>
        <w:t>wipper</w:t>
      </w:r>
      <w:proofErr w:type="spellEnd"/>
      <w:proofErr w:type="gramStart"/>
      <w:r>
        <w:rPr>
          <w:rFonts w:hint="eastAsia"/>
        </w:rPr>
        <w:t>实现轮播语音</w:t>
      </w:r>
      <w:proofErr w:type="gramEnd"/>
      <w:r>
        <w:rPr>
          <w:rFonts w:hint="eastAsia"/>
        </w:rPr>
        <w:t>导航</w:t>
      </w:r>
    </w:p>
    <w:p w14:paraId="1D62C002" w14:textId="1FA65E9E" w:rsidR="00933BBB" w:rsidRDefault="00933BBB" w:rsidP="008A370C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C888EBE" wp14:editId="2DD8E378">
            <wp:extent cx="2484335" cy="221761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8489" w14:textId="6A17785E" w:rsidR="008A370C" w:rsidRDefault="008A370C" w:rsidP="008A370C">
      <w:pPr>
        <w:spacing w:line="360" w:lineRule="auto"/>
      </w:pPr>
      <w:r>
        <w:rPr>
          <w:noProof/>
        </w:rPr>
        <w:drawing>
          <wp:inline distT="0" distB="0" distL="0" distR="0" wp14:anchorId="1B1FD7E8" wp14:editId="2FAA8FB0">
            <wp:extent cx="5166808" cy="566215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A2AA" w14:textId="68E4DA8B" w:rsidR="003C48D9" w:rsidRDefault="003C48D9" w:rsidP="003C48D9">
      <w:pPr>
        <w:pStyle w:val="a8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音乐卡片页</w:t>
      </w:r>
    </w:p>
    <w:p w14:paraId="2EA0EE33" w14:textId="5F2C42ED" w:rsidR="003C48D9" w:rsidRDefault="003C48D9" w:rsidP="003C48D9">
      <w:pPr>
        <w:spacing w:line="360" w:lineRule="auto"/>
      </w:pPr>
      <w:r>
        <w:rPr>
          <w:rFonts w:hint="eastAsia"/>
        </w:rPr>
        <w:t>同样使用</w:t>
      </w:r>
      <w:proofErr w:type="spellStart"/>
      <w:r>
        <w:rPr>
          <w:rFonts w:hint="eastAsia"/>
        </w:rPr>
        <w:t>Vx</w:t>
      </w:r>
      <w:r>
        <w:t>S</w:t>
      </w:r>
      <w:r>
        <w:rPr>
          <w:rFonts w:hint="eastAsia"/>
        </w:rPr>
        <w:t>wipper</w:t>
      </w:r>
      <w:proofErr w:type="spellEnd"/>
      <w:r>
        <w:rPr>
          <w:rFonts w:hint="eastAsia"/>
        </w:rPr>
        <w:t>设计</w:t>
      </w:r>
    </w:p>
    <w:p w14:paraId="40106486" w14:textId="1F75FA6D" w:rsidR="003C48D9" w:rsidRDefault="001F5CDC" w:rsidP="003C48D9">
      <w:pPr>
        <w:spacing w:line="360" w:lineRule="auto"/>
      </w:pPr>
      <w:r>
        <w:lastRenderedPageBreak/>
        <w:t>A</w:t>
      </w:r>
      <w:r>
        <w:rPr>
          <w:rFonts w:hint="eastAsia"/>
        </w:rPr>
        <w:t>lign</w:t>
      </w:r>
      <w:r>
        <w:rPr>
          <w:rFonts w:hint="eastAsia"/>
        </w:rPr>
        <w:t>组件在卡片正中心显示播放图标和提示语</w:t>
      </w:r>
      <w:r w:rsidR="00F6508D">
        <w:rPr>
          <w:rFonts w:hint="eastAsia"/>
        </w:rPr>
        <w:t>。</w:t>
      </w:r>
    </w:p>
    <w:p w14:paraId="40EC67A4" w14:textId="0C14EABD" w:rsidR="001F5CDC" w:rsidRDefault="001F5CDC" w:rsidP="003C48D9">
      <w:pPr>
        <w:spacing w:line="360" w:lineRule="auto"/>
      </w:pPr>
      <w:r>
        <w:rPr>
          <w:noProof/>
        </w:rPr>
        <w:drawing>
          <wp:inline distT="0" distB="0" distL="0" distR="0" wp14:anchorId="6DF88AEC" wp14:editId="72F664CF">
            <wp:extent cx="3932261" cy="4221846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FE8C" w14:textId="00EE38A2" w:rsidR="00F6508D" w:rsidRPr="00F6508D" w:rsidRDefault="00F6508D" w:rsidP="003C48D9">
      <w:pPr>
        <w:spacing w:line="360" w:lineRule="auto"/>
      </w:pPr>
      <w:proofErr w:type="spellStart"/>
      <w:r>
        <w:rPr>
          <w:rFonts w:hint="eastAsia"/>
        </w:rPr>
        <w:t>Vx</w:t>
      </w:r>
      <w:r>
        <w:t>B</w:t>
      </w:r>
      <w:r>
        <w:rPr>
          <w:rFonts w:hint="eastAsia"/>
        </w:rPr>
        <w:t>ox</w:t>
      </w:r>
      <w:proofErr w:type="spellEnd"/>
      <w:r>
        <w:rPr>
          <w:rFonts w:hint="eastAsia"/>
        </w:rPr>
        <w:t>实现图片的加载和卡片设计和时间的监听。</w:t>
      </w:r>
    </w:p>
    <w:p w14:paraId="4DD67861" w14:textId="59C8335B" w:rsidR="00F6508D" w:rsidRDefault="00F6508D" w:rsidP="003C48D9">
      <w:pPr>
        <w:spacing w:line="360" w:lineRule="auto"/>
      </w:pPr>
      <w:r>
        <w:rPr>
          <w:noProof/>
        </w:rPr>
        <w:drawing>
          <wp:inline distT="0" distB="0" distL="0" distR="0" wp14:anchorId="7066FE46" wp14:editId="1F17D57E">
            <wp:extent cx="5274310" cy="32423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C2B7" w14:textId="4C61ADA1" w:rsidR="003C48D9" w:rsidRDefault="003C48D9" w:rsidP="003C48D9">
      <w:pPr>
        <w:pStyle w:val="a8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播放音乐按钮</w:t>
      </w:r>
    </w:p>
    <w:p w14:paraId="5A4EE16A" w14:textId="063D03BD" w:rsidR="003C48D9" w:rsidRDefault="00AD69BB" w:rsidP="003C48D9">
      <w:pPr>
        <w:spacing w:line="360" w:lineRule="auto"/>
      </w:pPr>
      <w:r>
        <w:lastRenderedPageBreak/>
        <w:t>S</w:t>
      </w:r>
      <w:r>
        <w:rPr>
          <w:rFonts w:hint="eastAsia"/>
        </w:rPr>
        <w:t>tack</w:t>
      </w:r>
      <w:r>
        <w:rPr>
          <w:rFonts w:hint="eastAsia"/>
        </w:rPr>
        <w:t>布局中</w:t>
      </w:r>
      <w:r>
        <w:rPr>
          <w:rFonts w:hint="eastAsia"/>
        </w:rPr>
        <w:t>Align</w:t>
      </w:r>
      <w:r>
        <w:rPr>
          <w:rFonts w:hint="eastAsia"/>
        </w:rPr>
        <w:t>组件的嵌套</w:t>
      </w:r>
    </w:p>
    <w:p w14:paraId="6DC5212E" w14:textId="495B1885" w:rsidR="00AD69BB" w:rsidRDefault="00AD69BB" w:rsidP="003C48D9">
      <w:pPr>
        <w:spacing w:line="360" w:lineRule="auto"/>
      </w:pPr>
      <w:r>
        <w:rPr>
          <w:noProof/>
        </w:rPr>
        <w:drawing>
          <wp:inline distT="0" distB="0" distL="0" distR="0" wp14:anchorId="46C87870" wp14:editId="13C13D87">
            <wp:extent cx="4183743" cy="4854361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49AC" w14:textId="5F369792" w:rsidR="003C48D9" w:rsidRDefault="003C48D9" w:rsidP="003C48D9">
      <w:pPr>
        <w:pStyle w:val="a8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A</w:t>
      </w:r>
      <w:r>
        <w:t>I</w:t>
      </w:r>
      <w:r>
        <w:rPr>
          <w:rFonts w:hint="eastAsia"/>
        </w:rPr>
        <w:t>语音</w:t>
      </w:r>
    </w:p>
    <w:p w14:paraId="0EC25CBA" w14:textId="07698A7D" w:rsidR="003C48D9" w:rsidRDefault="003C48D9" w:rsidP="003C48D9">
      <w:pPr>
        <w:spacing w:line="360" w:lineRule="auto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Alan</w:t>
      </w:r>
      <w:r>
        <w:t>V</w:t>
      </w:r>
      <w:r>
        <w:rPr>
          <w:rFonts w:hint="eastAsia"/>
        </w:rPr>
        <w:t>oice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add</w:t>
      </w:r>
      <w:r>
        <w:t>B</w:t>
      </w:r>
      <w:r>
        <w:rPr>
          <w:rFonts w:hint="eastAsia"/>
        </w:rPr>
        <w:t>utton</w:t>
      </w:r>
      <w:proofErr w:type="spellEnd"/>
      <w:r w:rsidR="005E07E4">
        <w:rPr>
          <w:rFonts w:hint="eastAsia"/>
        </w:rPr>
        <w:t>方法</w:t>
      </w:r>
      <w:r>
        <w:rPr>
          <w:rFonts w:hint="eastAsia"/>
        </w:rPr>
        <w:t>添加按钮。</w:t>
      </w:r>
    </w:p>
    <w:p w14:paraId="6021A46D" w14:textId="431A023A" w:rsidR="003C48D9" w:rsidRDefault="003C48D9" w:rsidP="003C48D9">
      <w:pPr>
        <w:spacing w:line="360" w:lineRule="auto"/>
      </w:pPr>
      <w:r>
        <w:rPr>
          <w:noProof/>
        </w:rPr>
        <w:drawing>
          <wp:inline distT="0" distB="0" distL="0" distR="0" wp14:anchorId="622A8F50" wp14:editId="092E65E2">
            <wp:extent cx="5274310" cy="8604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EF5C" w14:textId="77777777" w:rsidR="00C97F3F" w:rsidRDefault="006D1F8D" w:rsidP="003C48D9">
      <w:pPr>
        <w:spacing w:line="360" w:lineRule="auto"/>
      </w:pPr>
      <w:r>
        <w:rPr>
          <w:rFonts w:hint="eastAsia"/>
        </w:rPr>
        <w:t>第三方脚本代码</w:t>
      </w:r>
      <w:r w:rsidR="00E47789">
        <w:rPr>
          <w:rFonts w:hint="eastAsia"/>
        </w:rPr>
        <w:t>，实现语音应答</w:t>
      </w:r>
    </w:p>
    <w:p w14:paraId="37D23547" w14:textId="2E1BB933" w:rsidR="006C2252" w:rsidRDefault="00EB00BD" w:rsidP="003C48D9">
      <w:pPr>
        <w:spacing w:line="360" w:lineRule="auto"/>
      </w:pPr>
      <w:hyperlink r:id="rId16" w:history="1">
        <w:r w:rsidR="005E07E4" w:rsidRPr="00BE7559">
          <w:rPr>
            <w:rStyle w:val="a9"/>
          </w:rPr>
          <w:t>https://studio.alan.app/</w:t>
        </w:r>
      </w:hyperlink>
    </w:p>
    <w:p w14:paraId="43D14E8C" w14:textId="77777777" w:rsidR="00C97F3F" w:rsidRPr="00C97F3F" w:rsidRDefault="00C97F3F" w:rsidP="003C48D9">
      <w:pPr>
        <w:spacing w:line="360" w:lineRule="auto"/>
      </w:pPr>
    </w:p>
    <w:p w14:paraId="31264B40" w14:textId="20FFA009" w:rsidR="006D1F8D" w:rsidRDefault="006D1F8D" w:rsidP="003C48D9">
      <w:pPr>
        <w:spacing w:line="360" w:lineRule="auto"/>
      </w:pPr>
      <w:r w:rsidRPr="006D1F8D">
        <w:rPr>
          <w:noProof/>
        </w:rPr>
        <w:lastRenderedPageBreak/>
        <w:drawing>
          <wp:inline distT="0" distB="0" distL="0" distR="0" wp14:anchorId="1BF8ED77" wp14:editId="3071D7D3">
            <wp:extent cx="4826000" cy="2713390"/>
            <wp:effectExtent l="0" t="0" r="0" b="0"/>
            <wp:docPr id="28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B3C820D6-9D5B-4EC3-8292-BBCD128841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B3C820D6-9D5B-4EC3-8292-BBCD128841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1387" cy="271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3A63" w14:textId="67D5181D" w:rsidR="00BF0978" w:rsidRDefault="00DE2077" w:rsidP="00DE2077">
      <w:pPr>
        <w:pStyle w:val="a8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同时对于音乐文件图片文件，我们除了</w:t>
      </w:r>
      <w:r>
        <w:rPr>
          <w:rFonts w:hint="eastAsia"/>
        </w:rPr>
        <w:t>assets</w:t>
      </w:r>
      <w:r>
        <w:rPr>
          <w:rFonts w:hint="eastAsia"/>
        </w:rPr>
        <w:t>中的本地存储。在联网时，我们通过</w:t>
      </w:r>
      <w:proofErr w:type="spellStart"/>
      <w:r>
        <w:rPr>
          <w:rFonts w:hint="eastAsia"/>
        </w:rPr>
        <w:t>aliyun</w:t>
      </w:r>
      <w:proofErr w:type="spellEnd"/>
      <w:r>
        <w:rPr>
          <w:rFonts w:hint="eastAsia"/>
        </w:rPr>
        <w:t>服务器部署的</w:t>
      </w:r>
      <w:proofErr w:type="spellStart"/>
      <w:r>
        <w:rPr>
          <w:rFonts w:hint="eastAsia"/>
        </w:rPr>
        <w:t>psql</w:t>
      </w:r>
      <w:proofErr w:type="spellEnd"/>
      <w:r>
        <w:rPr>
          <w:rFonts w:hint="eastAsia"/>
        </w:rPr>
        <w:t>数据库，通过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直连拉去数据。</w:t>
      </w:r>
    </w:p>
    <w:p w14:paraId="43857129" w14:textId="76EC6FCF" w:rsidR="004967BE" w:rsidRDefault="006E6625">
      <w:pPr>
        <w:spacing w:line="360" w:lineRule="auto"/>
        <w:ind w:firstLineChars="200" w:firstLine="480"/>
      </w:pPr>
      <w:r w:rsidRPr="006E6625">
        <w:rPr>
          <w:noProof/>
        </w:rPr>
        <w:drawing>
          <wp:inline distT="0" distB="0" distL="0" distR="0" wp14:anchorId="41EABCA6" wp14:editId="30711871">
            <wp:extent cx="2362200" cy="5116633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344" cy="514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6625">
        <w:t xml:space="preserve"> </w:t>
      </w:r>
    </w:p>
    <w:p w14:paraId="66850A2A" w14:textId="3FEEA7E2" w:rsidR="00053F02" w:rsidRDefault="00053F02">
      <w:pPr>
        <w:spacing w:line="360" w:lineRule="auto"/>
        <w:ind w:firstLineChars="200" w:firstLine="480"/>
      </w:pPr>
    </w:p>
    <w:p w14:paraId="75D85610" w14:textId="0C6F8A54" w:rsidR="00053F02" w:rsidRDefault="006E6625">
      <w:pPr>
        <w:spacing w:line="360" w:lineRule="auto"/>
        <w:ind w:firstLineChars="200" w:firstLine="480"/>
      </w:pPr>
      <w:r w:rsidRPr="006E6625">
        <w:rPr>
          <w:noProof/>
        </w:rPr>
        <w:drawing>
          <wp:inline distT="0" distB="0" distL="0" distR="0" wp14:anchorId="4CB99B7B" wp14:editId="29AD0566">
            <wp:extent cx="2595451" cy="562186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868" cy="566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7016" w14:textId="02ACCD38" w:rsidR="00053F02" w:rsidRDefault="00053F02">
      <w:pPr>
        <w:spacing w:line="360" w:lineRule="auto"/>
        <w:ind w:firstLineChars="200" w:firstLine="480"/>
      </w:pPr>
    </w:p>
    <w:p w14:paraId="3A498CED" w14:textId="32B020B0" w:rsidR="00053F02" w:rsidRDefault="00053F02">
      <w:pPr>
        <w:spacing w:line="360" w:lineRule="auto"/>
        <w:ind w:firstLineChars="200" w:firstLine="480"/>
      </w:pPr>
    </w:p>
    <w:p w14:paraId="29E2E072" w14:textId="7FC94D74" w:rsidR="00053F02" w:rsidRDefault="00053F02">
      <w:pPr>
        <w:spacing w:line="360" w:lineRule="auto"/>
        <w:ind w:firstLineChars="200" w:firstLine="480"/>
      </w:pPr>
    </w:p>
    <w:p w14:paraId="2A77CABF" w14:textId="77777777" w:rsidR="00053F02" w:rsidRDefault="00053F02">
      <w:pPr>
        <w:spacing w:line="360" w:lineRule="auto"/>
        <w:ind w:firstLineChars="200" w:firstLine="480"/>
      </w:pPr>
    </w:p>
    <w:p w14:paraId="11B7871F" w14:textId="77777777" w:rsidR="00912660" w:rsidRDefault="00912660">
      <w:pPr>
        <w:spacing w:line="360" w:lineRule="auto"/>
        <w:ind w:firstLineChars="200" w:firstLine="480"/>
      </w:pPr>
    </w:p>
    <w:p w14:paraId="2715DB22" w14:textId="77777777" w:rsidR="00912660" w:rsidRDefault="00912660">
      <w:pPr>
        <w:spacing w:line="360" w:lineRule="auto"/>
        <w:ind w:firstLineChars="200" w:firstLine="480"/>
      </w:pPr>
    </w:p>
    <w:p w14:paraId="4DFED8C8" w14:textId="6DB4E5A8" w:rsidR="00912660" w:rsidRDefault="00912660">
      <w:pPr>
        <w:spacing w:line="360" w:lineRule="auto"/>
        <w:ind w:firstLineChars="200" w:firstLine="480"/>
      </w:pPr>
    </w:p>
    <w:p w14:paraId="4FDB426F" w14:textId="77777777" w:rsidR="005D733F" w:rsidRDefault="005D733F">
      <w:pPr>
        <w:spacing w:line="360" w:lineRule="auto"/>
        <w:ind w:firstLineChars="200" w:firstLine="480"/>
      </w:pPr>
    </w:p>
    <w:p w14:paraId="5B2F24B4" w14:textId="0EDA77FE" w:rsidR="00B972A3" w:rsidRDefault="00053F02" w:rsidP="00922D42">
      <w:pPr>
        <w:pStyle w:val="a8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lastRenderedPageBreak/>
        <w:t>频道栏界面</w:t>
      </w:r>
    </w:p>
    <w:p w14:paraId="6E39F29C" w14:textId="260A98E4" w:rsidR="00C35F05" w:rsidRDefault="004A3F82" w:rsidP="00C35F05">
      <w:pPr>
        <w:spacing w:line="360" w:lineRule="auto"/>
      </w:pPr>
      <w:r>
        <w:rPr>
          <w:rFonts w:hint="eastAsia"/>
        </w:rPr>
        <w:t>在抽屉空间</w:t>
      </w:r>
      <w:r>
        <w:rPr>
          <w:rFonts w:hint="eastAsia"/>
        </w:rPr>
        <w:t>drawer</w:t>
      </w:r>
      <w:r>
        <w:rPr>
          <w:rFonts w:hint="eastAsia"/>
        </w:rPr>
        <w:t>中嵌套</w:t>
      </w:r>
      <w:r w:rsidR="00C35F05">
        <w:rPr>
          <w:rFonts w:hint="eastAsia"/>
        </w:rPr>
        <w:t>使用</w:t>
      </w:r>
      <w:r w:rsidR="00C35F05">
        <w:rPr>
          <w:rFonts w:hint="eastAsia"/>
        </w:rPr>
        <w:t>container</w:t>
      </w:r>
      <w:r w:rsidR="00C35F05">
        <w:rPr>
          <w:rFonts w:hint="eastAsia"/>
        </w:rPr>
        <w:t>组件</w:t>
      </w:r>
      <w:r>
        <w:rPr>
          <w:rFonts w:hint="eastAsia"/>
        </w:rPr>
        <w:t>，在</w:t>
      </w:r>
      <w:r>
        <w:rPr>
          <w:rFonts w:hint="eastAsia"/>
        </w:rPr>
        <w:t>container</w:t>
      </w:r>
      <w:r>
        <w:rPr>
          <w:rFonts w:hint="eastAsia"/>
        </w:rPr>
        <w:t>空间中嵌套</w:t>
      </w:r>
      <w:proofErr w:type="spellStart"/>
      <w:r>
        <w:rPr>
          <w:rFonts w:hint="eastAsia"/>
        </w:rPr>
        <w:t>List</w:t>
      </w:r>
      <w:r>
        <w:t>V</w:t>
      </w:r>
      <w:r>
        <w:rPr>
          <w:rFonts w:hint="eastAsia"/>
        </w:rPr>
        <w:t>iew</w:t>
      </w:r>
      <w:proofErr w:type="spellEnd"/>
      <w:r w:rsidR="00021BE8">
        <w:rPr>
          <w:rFonts w:hint="eastAsia"/>
        </w:rPr>
        <w:t>滚动条</w:t>
      </w:r>
      <w:r>
        <w:rPr>
          <w:rFonts w:hint="eastAsia"/>
        </w:rPr>
        <w:t>控件</w:t>
      </w:r>
      <w:r w:rsidR="003426C6">
        <w:rPr>
          <w:rFonts w:hint="eastAsia"/>
        </w:rPr>
        <w:t>进行设计。</w:t>
      </w:r>
      <w:r w:rsidR="00900113">
        <w:rPr>
          <w:rFonts w:hint="eastAsia"/>
        </w:rPr>
        <w:t>Color</w:t>
      </w:r>
      <w:r w:rsidR="00900113">
        <w:rPr>
          <w:rFonts w:hint="eastAsia"/>
        </w:rPr>
        <w:t>取自当前音乐页的第二个颜色。</w:t>
      </w:r>
    </w:p>
    <w:p w14:paraId="65F8A067" w14:textId="7E82F5AB" w:rsidR="00922D42" w:rsidRDefault="0012081E" w:rsidP="00922D42">
      <w:pPr>
        <w:spacing w:line="360" w:lineRule="auto"/>
      </w:pPr>
      <w:r>
        <w:rPr>
          <w:noProof/>
        </w:rPr>
        <w:drawing>
          <wp:inline distT="0" distB="0" distL="0" distR="0" wp14:anchorId="0117A141" wp14:editId="7C94E1D8">
            <wp:extent cx="5274310" cy="46386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BE30" w14:textId="6985C8B5" w:rsidR="00053F02" w:rsidRDefault="006E6625">
      <w:pPr>
        <w:spacing w:line="360" w:lineRule="auto"/>
        <w:ind w:firstLineChars="200" w:firstLine="480"/>
      </w:pPr>
      <w:r w:rsidRPr="006E6625">
        <w:rPr>
          <w:rFonts w:hint="eastAsia"/>
          <w:noProof/>
        </w:rPr>
        <w:lastRenderedPageBreak/>
        <w:drawing>
          <wp:inline distT="0" distB="0" distL="0" distR="0" wp14:anchorId="06E1DF34" wp14:editId="764EC2C8">
            <wp:extent cx="2811780" cy="6090445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891" cy="609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6625">
        <w:t xml:space="preserve"> </w:t>
      </w:r>
      <w:r w:rsidRPr="006E6625">
        <w:rPr>
          <w:noProof/>
        </w:rPr>
        <w:lastRenderedPageBreak/>
        <w:drawing>
          <wp:inline distT="0" distB="0" distL="0" distR="0" wp14:anchorId="474688EE" wp14:editId="58BF77E7">
            <wp:extent cx="2783074" cy="602826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654" cy="604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6625">
        <w:t xml:space="preserve">  </w:t>
      </w:r>
    </w:p>
    <w:p w14:paraId="4C71C003" w14:textId="42E02162" w:rsidR="00B8286F" w:rsidRDefault="00B8286F">
      <w:pPr>
        <w:spacing w:line="360" w:lineRule="auto"/>
        <w:ind w:firstLineChars="200" w:firstLine="480"/>
      </w:pPr>
    </w:p>
    <w:p w14:paraId="2B6D94D4" w14:textId="25F355E5" w:rsidR="00B8286F" w:rsidRDefault="00B8286F">
      <w:pPr>
        <w:spacing w:line="360" w:lineRule="auto"/>
        <w:ind w:firstLineChars="200" w:firstLine="480"/>
      </w:pPr>
    </w:p>
    <w:p w14:paraId="0332F39C" w14:textId="54B84ABD" w:rsidR="00B8286F" w:rsidRDefault="00B8286F">
      <w:pPr>
        <w:spacing w:line="360" w:lineRule="auto"/>
        <w:ind w:firstLineChars="200" w:firstLine="480"/>
      </w:pPr>
    </w:p>
    <w:p w14:paraId="3D180ECD" w14:textId="5EFCACA8" w:rsidR="00B8286F" w:rsidRDefault="00B8286F">
      <w:pPr>
        <w:spacing w:line="360" w:lineRule="auto"/>
        <w:ind w:firstLineChars="200" w:firstLine="480"/>
      </w:pPr>
    </w:p>
    <w:p w14:paraId="1E788F3C" w14:textId="121BC159" w:rsidR="00B8286F" w:rsidRDefault="00B8286F">
      <w:pPr>
        <w:spacing w:line="360" w:lineRule="auto"/>
        <w:ind w:firstLineChars="200" w:firstLine="480"/>
      </w:pPr>
    </w:p>
    <w:p w14:paraId="4DD530EC" w14:textId="06C2B36A" w:rsidR="00B8286F" w:rsidRDefault="00B8286F">
      <w:pPr>
        <w:spacing w:line="360" w:lineRule="auto"/>
        <w:ind w:firstLineChars="200" w:firstLine="480"/>
      </w:pPr>
    </w:p>
    <w:p w14:paraId="7669AFA3" w14:textId="4F840104" w:rsidR="00B8286F" w:rsidRDefault="00B8286F">
      <w:pPr>
        <w:spacing w:line="360" w:lineRule="auto"/>
        <w:ind w:firstLineChars="200" w:firstLine="480"/>
      </w:pPr>
    </w:p>
    <w:p w14:paraId="68EEC133" w14:textId="77777777" w:rsidR="00B8286F" w:rsidRDefault="00B8286F">
      <w:pPr>
        <w:spacing w:line="360" w:lineRule="auto"/>
        <w:ind w:firstLineChars="200" w:firstLine="480"/>
      </w:pPr>
    </w:p>
    <w:p w14:paraId="2293E415" w14:textId="1E78FDFE" w:rsidR="00A34B36" w:rsidRDefault="00012A51" w:rsidP="00012A51">
      <w:pPr>
        <w:pStyle w:val="a8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lastRenderedPageBreak/>
        <w:t>登录</w:t>
      </w:r>
      <w:r w:rsidR="00F01A7B">
        <w:rPr>
          <w:rFonts w:hint="eastAsia"/>
        </w:rPr>
        <w:t>注册</w:t>
      </w:r>
      <w:r>
        <w:rPr>
          <w:rFonts w:hint="eastAsia"/>
        </w:rPr>
        <w:t>界面</w:t>
      </w:r>
    </w:p>
    <w:p w14:paraId="048F598C" w14:textId="190A489D" w:rsidR="00DD0216" w:rsidRDefault="00740795" w:rsidP="00DD0216">
      <w:pPr>
        <w:spacing w:line="360" w:lineRule="auto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Page</w:t>
      </w:r>
      <w:r>
        <w:t>V</w:t>
      </w:r>
      <w:r>
        <w:rPr>
          <w:rFonts w:hint="eastAsia"/>
        </w:rPr>
        <w:t>iew</w:t>
      </w:r>
      <w:proofErr w:type="spellEnd"/>
      <w:r>
        <w:rPr>
          <w:rFonts w:hint="eastAsia"/>
        </w:rPr>
        <w:t>布局</w:t>
      </w:r>
    </w:p>
    <w:p w14:paraId="66A849A0" w14:textId="7280899E" w:rsidR="002E3205" w:rsidRDefault="002E3205" w:rsidP="00DD0216">
      <w:pPr>
        <w:spacing w:line="360" w:lineRule="auto"/>
      </w:pPr>
      <w:r>
        <w:rPr>
          <w:noProof/>
        </w:rPr>
        <w:drawing>
          <wp:inline distT="0" distB="0" distL="0" distR="0" wp14:anchorId="752E9AF6" wp14:editId="40C43B19">
            <wp:extent cx="5274310" cy="3820795"/>
            <wp:effectExtent l="0" t="0" r="2540" b="8255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6F4E" w14:textId="6BB6D561" w:rsidR="00EB2D31" w:rsidRPr="00C91F9E" w:rsidRDefault="00EB2D31" w:rsidP="00DD0216">
      <w:pPr>
        <w:spacing w:line="360" w:lineRule="auto"/>
      </w:pPr>
      <w:r>
        <w:rPr>
          <w:rFonts w:hint="eastAsia"/>
        </w:rPr>
        <w:t>Row</w:t>
      </w:r>
      <w:r>
        <w:rPr>
          <w:rFonts w:hint="eastAsia"/>
        </w:rPr>
        <w:t>布局嵌套</w:t>
      </w:r>
      <w:r>
        <w:t>E</w:t>
      </w:r>
      <w:r>
        <w:rPr>
          <w:rFonts w:hint="eastAsia"/>
        </w:rPr>
        <w:t>xpanded</w:t>
      </w:r>
      <w:r>
        <w:rPr>
          <w:rFonts w:hint="eastAsia"/>
        </w:rPr>
        <w:t>组件实现</w:t>
      </w:r>
      <w:r>
        <w:rPr>
          <w:rFonts w:hint="eastAsia"/>
        </w:rPr>
        <w:t>login</w:t>
      </w:r>
      <w:r>
        <w:rPr>
          <w:rFonts w:hint="eastAsia"/>
        </w:rPr>
        <w:t>，</w:t>
      </w:r>
      <w:r>
        <w:rPr>
          <w:rFonts w:hint="eastAsia"/>
        </w:rPr>
        <w:t>Register</w:t>
      </w:r>
      <w:r>
        <w:rPr>
          <w:rFonts w:hint="eastAsia"/>
        </w:rPr>
        <w:t>按钮</w:t>
      </w:r>
    </w:p>
    <w:p w14:paraId="7F463124" w14:textId="70E2B409" w:rsidR="00B53E93" w:rsidRDefault="00EB2D31" w:rsidP="0050590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CBA924B" wp14:editId="02EF60FA">
            <wp:extent cx="5274310" cy="4162425"/>
            <wp:effectExtent l="0" t="0" r="2540" b="9525"/>
            <wp:docPr id="449" name="图片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A3FF" w14:textId="5BE4B80F" w:rsidR="001D5801" w:rsidRPr="001D5801" w:rsidRDefault="001D5801" w:rsidP="00505908">
      <w:pPr>
        <w:spacing w:line="360" w:lineRule="auto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SafeArea</w:t>
      </w:r>
      <w:proofErr w:type="spellEnd"/>
      <w:r>
        <w:rPr>
          <w:rFonts w:hint="eastAsia"/>
        </w:rPr>
        <w:t>，让内容显示在安全的可见区域，可以避免一些屏幕有刘海或者凹槽的问题，使用</w:t>
      </w:r>
      <w:proofErr w:type="spellStart"/>
      <w:r w:rsidRPr="00C91F9E">
        <w:t>SingleChildScrollView+Column</w:t>
      </w:r>
      <w:proofErr w:type="spellEnd"/>
      <w:r>
        <w:rPr>
          <w:rFonts w:hint="eastAsia"/>
        </w:rPr>
        <w:t>，</w:t>
      </w:r>
      <w:r w:rsidRPr="00C91F9E">
        <w:rPr>
          <w:rFonts w:hint="eastAsia"/>
        </w:rPr>
        <w:t>避免弹出键盘的时候，出现</w:t>
      </w:r>
      <w:proofErr w:type="spellStart"/>
      <w:r w:rsidRPr="00C91F9E">
        <w:rPr>
          <w:rFonts w:hint="eastAsia"/>
        </w:rPr>
        <w:t>overFlow</w:t>
      </w:r>
      <w:proofErr w:type="spellEnd"/>
      <w:r w:rsidRPr="00C91F9E">
        <w:rPr>
          <w:rFonts w:hint="eastAsia"/>
        </w:rPr>
        <w:t>现象</w:t>
      </w:r>
    </w:p>
    <w:p w14:paraId="22266482" w14:textId="138B6D16" w:rsidR="005D6FCF" w:rsidRDefault="00B53E93" w:rsidP="0050590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5902020" wp14:editId="439DD5A5">
            <wp:extent cx="5274310" cy="60413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91A6" w14:textId="71899A73" w:rsidR="006512B0" w:rsidRDefault="006512B0" w:rsidP="00505908">
      <w:pPr>
        <w:spacing w:line="360" w:lineRule="auto"/>
      </w:pPr>
      <w:r>
        <w:rPr>
          <w:rFonts w:hint="eastAsia"/>
        </w:rPr>
        <w:t>Ⅰ</w:t>
      </w:r>
      <w:r>
        <w:t>. L</w:t>
      </w:r>
      <w:r>
        <w:rPr>
          <w:rFonts w:hint="eastAsia"/>
        </w:rPr>
        <w:t>ogin</w:t>
      </w:r>
    </w:p>
    <w:p w14:paraId="46F73074" w14:textId="02A2DCC3" w:rsidR="006512B0" w:rsidRDefault="006512B0" w:rsidP="00FE2855">
      <w:pPr>
        <w:pStyle w:val="a8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使用</w:t>
      </w:r>
      <w:r>
        <w:rPr>
          <w:rFonts w:hint="eastAsia"/>
        </w:rPr>
        <w:t>Stack</w:t>
      </w:r>
      <w:r>
        <w:rPr>
          <w:rFonts w:hint="eastAsia"/>
        </w:rPr>
        <w:t>布局</w:t>
      </w:r>
      <w:r w:rsidR="00141C08">
        <w:rPr>
          <w:rFonts w:hint="eastAsia"/>
        </w:rPr>
        <w:t>，对</w:t>
      </w:r>
      <w:r w:rsidR="00141C08">
        <w:rPr>
          <w:rFonts w:hint="eastAsia"/>
        </w:rPr>
        <w:t>Stack</w:t>
      </w:r>
      <w:r w:rsidR="00141C08">
        <w:rPr>
          <w:rFonts w:hint="eastAsia"/>
        </w:rPr>
        <w:t>布局的第一个分块</w:t>
      </w:r>
      <w:r w:rsidR="00BC6917">
        <w:rPr>
          <w:rFonts w:hint="eastAsia"/>
        </w:rPr>
        <w:t>，</w:t>
      </w:r>
      <w:r w:rsidR="00141C08">
        <w:rPr>
          <w:rFonts w:hint="eastAsia"/>
        </w:rPr>
        <w:t>使用</w:t>
      </w:r>
      <w:r w:rsidR="00141C08">
        <w:rPr>
          <w:rFonts w:hint="eastAsia"/>
        </w:rPr>
        <w:t>Column</w:t>
      </w:r>
      <w:r w:rsidR="00141C08">
        <w:rPr>
          <w:rFonts w:hint="eastAsia"/>
        </w:rPr>
        <w:t>布局</w:t>
      </w:r>
      <w:r w:rsidR="00BC6917">
        <w:rPr>
          <w:rFonts w:hint="eastAsia"/>
        </w:rPr>
        <w:t>，内部采用</w:t>
      </w:r>
      <w:r w:rsidR="00BC6917">
        <w:rPr>
          <w:rFonts w:hint="eastAsia"/>
        </w:rPr>
        <w:t>Padding</w:t>
      </w:r>
      <w:r w:rsidR="00BC6917">
        <w:rPr>
          <w:rFonts w:hint="eastAsia"/>
        </w:rPr>
        <w:t>组件使得</w:t>
      </w:r>
      <w:r w:rsidR="00BC6917">
        <w:rPr>
          <w:rFonts w:hint="eastAsia"/>
        </w:rPr>
        <w:t>widget</w:t>
      </w:r>
      <w:r w:rsidR="00BC6917">
        <w:rPr>
          <w:rFonts w:hint="eastAsia"/>
        </w:rPr>
        <w:t>分隔</w:t>
      </w:r>
      <w:r w:rsidR="007C1E83">
        <w:rPr>
          <w:rFonts w:hint="eastAsia"/>
        </w:rPr>
        <w:t>。</w:t>
      </w:r>
    </w:p>
    <w:p w14:paraId="1CED4FC8" w14:textId="1CE17BDE" w:rsidR="00FE2855" w:rsidRDefault="00FE2855" w:rsidP="00FE2855">
      <w:pPr>
        <w:pStyle w:val="a8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通过</w:t>
      </w:r>
      <w:r>
        <w:rPr>
          <w:rFonts w:hint="eastAsia"/>
        </w:rPr>
        <w:t>Form</w:t>
      </w:r>
      <w:r>
        <w:rPr>
          <w:rFonts w:hint="eastAsia"/>
        </w:rPr>
        <w:t>表单容器，内嵌</w:t>
      </w:r>
      <w:proofErr w:type="spellStart"/>
      <w:r w:rsidRPr="00FE2855">
        <w:t>TextFormField</w:t>
      </w:r>
      <w:proofErr w:type="spellEnd"/>
      <w:r>
        <w:rPr>
          <w:rFonts w:hint="eastAsia"/>
        </w:rPr>
        <w:t>组件，通过</w:t>
      </w:r>
      <w:r>
        <w:rPr>
          <w:rFonts w:hint="eastAsia"/>
        </w:rPr>
        <w:t>Flexible</w:t>
      </w:r>
      <w:r>
        <w:rPr>
          <w:rFonts w:hint="eastAsia"/>
        </w:rPr>
        <w:t>和</w:t>
      </w:r>
      <w:r>
        <w:rPr>
          <w:rFonts w:hint="eastAsia"/>
        </w:rPr>
        <w:t>Padding</w:t>
      </w:r>
      <w:r>
        <w:rPr>
          <w:rFonts w:hint="eastAsia"/>
        </w:rPr>
        <w:t>的约束完善界面。</w:t>
      </w:r>
    </w:p>
    <w:p w14:paraId="1159BC42" w14:textId="03192FD3" w:rsidR="00105EB2" w:rsidRDefault="00105EB2" w:rsidP="00FE2855">
      <w:pPr>
        <w:pStyle w:val="a8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Gloabal</w:t>
      </w:r>
      <w:r>
        <w:t>K</w:t>
      </w:r>
      <w:r>
        <w:rPr>
          <w:rFonts w:hint="eastAsia"/>
        </w:rPr>
        <w:t>ey.</w:t>
      </w:r>
      <w:r w:rsidRPr="00105EB2">
        <w:t>currentState.validate</w:t>
      </w:r>
      <w:proofErr w:type="spellEnd"/>
      <w:r w:rsidRPr="00105EB2">
        <w:t>()</w:t>
      </w:r>
      <w:r>
        <w:rPr>
          <w:rFonts w:hint="eastAsia"/>
        </w:rPr>
        <w:t>方法调用，对于每个</w:t>
      </w:r>
      <w:proofErr w:type="spellStart"/>
      <w:r>
        <w:rPr>
          <w:rFonts w:hint="eastAsia"/>
        </w:rPr>
        <w:t>Text</w:t>
      </w:r>
      <w:r>
        <w:t>F</w:t>
      </w:r>
      <w:r>
        <w:rPr>
          <w:rFonts w:hint="eastAsia"/>
        </w:rPr>
        <w:t>orm</w:t>
      </w:r>
      <w:r>
        <w:t>F</w:t>
      </w:r>
      <w:r>
        <w:rPr>
          <w:rFonts w:hint="eastAsia"/>
        </w:rPr>
        <w:t>ield</w:t>
      </w:r>
      <w:proofErr w:type="spellEnd"/>
      <w:r w:rsidR="00B32D79">
        <w:rPr>
          <w:rFonts w:hint="eastAsia"/>
        </w:rPr>
        <w:t>的</w:t>
      </w:r>
      <w:r w:rsidR="00B32D79" w:rsidRPr="00B32D79">
        <w:t>validator</w:t>
      </w:r>
      <w:r w:rsidR="008A0A35">
        <w:rPr>
          <w:rFonts w:hint="eastAsia"/>
        </w:rPr>
        <w:t>属性设置</w:t>
      </w:r>
      <w:r w:rsidR="00B32D79">
        <w:rPr>
          <w:rFonts w:hint="eastAsia"/>
        </w:rPr>
        <w:t>的判断</w:t>
      </w:r>
      <w:r w:rsidR="009B7ED6">
        <w:rPr>
          <w:rFonts w:hint="eastAsia"/>
        </w:rPr>
        <w:t>条件进行验证，作为登录的前置条件。</w:t>
      </w:r>
    </w:p>
    <w:p w14:paraId="7B248F08" w14:textId="412426CD" w:rsidR="000E0469" w:rsidRDefault="00E72CDB" w:rsidP="000E0469">
      <w:pPr>
        <w:spacing w:line="360" w:lineRule="auto"/>
      </w:pPr>
      <w:r w:rsidRPr="00922A09">
        <w:rPr>
          <w:rFonts w:hint="eastAsia"/>
          <w:color w:val="FF0000"/>
        </w:rPr>
        <w:t>注意调用</w:t>
      </w:r>
      <w:proofErr w:type="spellStart"/>
      <w:r w:rsidRPr="00922A09">
        <w:rPr>
          <w:rFonts w:hint="eastAsia"/>
          <w:color w:val="FF0000"/>
        </w:rPr>
        <w:t>Gloabal</w:t>
      </w:r>
      <w:r w:rsidRPr="00922A09">
        <w:rPr>
          <w:color w:val="FF0000"/>
        </w:rPr>
        <w:t>K</w:t>
      </w:r>
      <w:r w:rsidRPr="00922A09">
        <w:rPr>
          <w:rFonts w:hint="eastAsia"/>
          <w:color w:val="FF0000"/>
        </w:rPr>
        <w:t>ey.</w:t>
      </w:r>
      <w:r w:rsidRPr="00922A09">
        <w:rPr>
          <w:color w:val="FF0000"/>
        </w:rPr>
        <w:t>currentState.validate</w:t>
      </w:r>
      <w:proofErr w:type="spellEnd"/>
      <w:r w:rsidRPr="00922A09">
        <w:rPr>
          <w:color w:val="FF0000"/>
        </w:rPr>
        <w:t>()</w:t>
      </w:r>
      <w:r w:rsidRPr="00922A09">
        <w:rPr>
          <w:rFonts w:hint="eastAsia"/>
          <w:color w:val="FF0000"/>
        </w:rPr>
        <w:t>时，将所有的</w:t>
      </w:r>
      <w:r w:rsidRPr="00922A09">
        <w:rPr>
          <w:rFonts w:hint="eastAsia"/>
          <w:color w:val="FF0000"/>
        </w:rPr>
        <w:t>validator</w:t>
      </w:r>
      <w:r w:rsidRPr="00922A09">
        <w:rPr>
          <w:rFonts w:hint="eastAsia"/>
          <w:color w:val="FF0000"/>
        </w:rPr>
        <w:t>的一起验证</w:t>
      </w:r>
      <w:r w:rsidR="00045ECB">
        <w:rPr>
          <w:rFonts w:hint="eastAsia"/>
          <w:color w:val="FF0000"/>
        </w:rPr>
        <w:t>！</w:t>
      </w:r>
    </w:p>
    <w:p w14:paraId="22F166AF" w14:textId="09AA1B3A" w:rsidR="000E0469" w:rsidRPr="000E0469" w:rsidRDefault="000E0469" w:rsidP="000E0469">
      <w:pPr>
        <w:pStyle w:val="a8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lastRenderedPageBreak/>
        <w:t>同时设置一个</w:t>
      </w:r>
      <w:proofErr w:type="spellStart"/>
      <w:r>
        <w:rPr>
          <w:rFonts w:hint="eastAsia"/>
        </w:rPr>
        <w:t>islogin</w:t>
      </w:r>
      <w:proofErr w:type="spellEnd"/>
      <w:r w:rsidR="0086113D">
        <w:rPr>
          <w:rFonts w:hint="eastAsia"/>
        </w:rPr>
        <w:t>变量</w:t>
      </w:r>
      <w:r>
        <w:rPr>
          <w:rFonts w:hint="eastAsia"/>
        </w:rPr>
        <w:t>，通过</w:t>
      </w:r>
      <w:r w:rsidR="00875EF2">
        <w:rPr>
          <w:rFonts w:hint="eastAsia"/>
        </w:rPr>
        <w:t>改变他的状态来实现记忆化密码，如果我登录了，</w:t>
      </w:r>
      <w:r w:rsidR="00970BF0">
        <w:rPr>
          <w:rFonts w:hint="eastAsia"/>
        </w:rPr>
        <w:t>就将</w:t>
      </w:r>
      <w:proofErr w:type="spellStart"/>
      <w:r w:rsidR="00875EF2">
        <w:rPr>
          <w:rFonts w:hint="eastAsia"/>
        </w:rPr>
        <w:t>sharepreference</w:t>
      </w:r>
      <w:proofErr w:type="spellEnd"/>
      <w:r w:rsidR="00970BF0">
        <w:rPr>
          <w:rFonts w:hint="eastAsia"/>
        </w:rPr>
        <w:t>中存储</w:t>
      </w:r>
      <w:proofErr w:type="gramStart"/>
      <w:r w:rsidR="00970BF0">
        <w:rPr>
          <w:rFonts w:hint="eastAsia"/>
        </w:rPr>
        <w:t>的</w:t>
      </w:r>
      <w:r w:rsidR="007F260F">
        <w:rPr>
          <w:rFonts w:hint="eastAsia"/>
        </w:rPr>
        <w:t>值置为</w:t>
      </w:r>
      <w:proofErr w:type="gramEnd"/>
      <w:r w:rsidR="007F260F">
        <w:rPr>
          <w:rFonts w:hint="eastAsia"/>
        </w:rPr>
        <w:t>true</w:t>
      </w:r>
      <w:r w:rsidR="007F260F">
        <w:rPr>
          <w:rFonts w:hint="eastAsia"/>
        </w:rPr>
        <w:t>，当我们在加载页面时，通过</w:t>
      </w:r>
      <w:proofErr w:type="spellStart"/>
      <w:r w:rsidR="007F260F">
        <w:rPr>
          <w:rFonts w:hint="eastAsia"/>
        </w:rPr>
        <w:t>sharepreference.</w:t>
      </w:r>
      <w:r w:rsidR="007F260F">
        <w:t>getString</w:t>
      </w:r>
      <w:proofErr w:type="spellEnd"/>
      <w:r w:rsidR="007F260F">
        <w:t>(</w:t>
      </w:r>
      <w:proofErr w:type="spellStart"/>
      <w:r w:rsidR="007F260F">
        <w:t>islogin</w:t>
      </w:r>
      <w:proofErr w:type="spellEnd"/>
      <w:r w:rsidR="007F260F">
        <w:t>)</w:t>
      </w:r>
      <w:r w:rsidR="007F260F">
        <w:rPr>
          <w:rFonts w:hint="eastAsia"/>
        </w:rPr>
        <w:t>的值来决定跳转到登陆界面还是主界面。</w:t>
      </w:r>
    </w:p>
    <w:p w14:paraId="09557E13" w14:textId="60BCEB03" w:rsidR="00653A34" w:rsidRDefault="00653A34" w:rsidP="00653A34">
      <w:pPr>
        <w:spacing w:line="360" w:lineRule="auto"/>
      </w:pPr>
      <w:r w:rsidRPr="00653A34">
        <w:rPr>
          <w:noProof/>
        </w:rPr>
        <w:drawing>
          <wp:inline distT="0" distB="0" distL="0" distR="0" wp14:anchorId="46A4D592" wp14:editId="7655A6F1">
            <wp:extent cx="3132667" cy="6787445"/>
            <wp:effectExtent l="0" t="0" r="0" b="0"/>
            <wp:docPr id="24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F3E420D7-19C4-48A3-9792-E458399A6A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F3E420D7-19C4-48A3-9792-E458399A6A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986" cy="681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B405" w14:textId="385E9639" w:rsidR="00653A34" w:rsidRDefault="00653A34" w:rsidP="00653A34">
      <w:pPr>
        <w:spacing w:line="360" w:lineRule="auto"/>
      </w:pPr>
      <w:r w:rsidRPr="00653A34">
        <w:rPr>
          <w:noProof/>
        </w:rPr>
        <w:lastRenderedPageBreak/>
        <w:drawing>
          <wp:inline distT="0" distB="0" distL="0" distR="0" wp14:anchorId="0BFD9C63" wp14:editId="1B653837">
            <wp:extent cx="3165231" cy="6858000"/>
            <wp:effectExtent l="0" t="0" r="0" b="0"/>
            <wp:docPr id="2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ED6B2C52-4059-4C2D-8FC7-CBDF2B3EBC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ED6B2C52-4059-4C2D-8FC7-CBDF2B3EBC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231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DD87" w14:textId="7A230ABF" w:rsidR="001E3BDC" w:rsidRDefault="001E3BDC" w:rsidP="00653A34">
      <w:pPr>
        <w:spacing w:line="360" w:lineRule="auto"/>
      </w:pPr>
    </w:p>
    <w:p w14:paraId="2D603946" w14:textId="5F81FDE2" w:rsidR="001E3BDC" w:rsidRDefault="001E3BDC" w:rsidP="00653A34">
      <w:pPr>
        <w:spacing w:line="360" w:lineRule="auto"/>
      </w:pPr>
    </w:p>
    <w:p w14:paraId="18F59D92" w14:textId="21AAB50B" w:rsidR="001E3BDC" w:rsidRDefault="001E3BDC" w:rsidP="00653A34">
      <w:pPr>
        <w:spacing w:line="360" w:lineRule="auto"/>
      </w:pPr>
    </w:p>
    <w:p w14:paraId="2CF03A05" w14:textId="16EE8F2F" w:rsidR="001E3BDC" w:rsidRDefault="001E3BDC" w:rsidP="00653A34">
      <w:pPr>
        <w:spacing w:line="360" w:lineRule="auto"/>
      </w:pPr>
    </w:p>
    <w:p w14:paraId="58F7CED9" w14:textId="77777777" w:rsidR="001E3BDC" w:rsidRDefault="001E3BDC" w:rsidP="00653A34">
      <w:pPr>
        <w:spacing w:line="360" w:lineRule="auto"/>
      </w:pPr>
    </w:p>
    <w:p w14:paraId="589CD558" w14:textId="6D3BC82C" w:rsidR="00012A51" w:rsidRDefault="00510475" w:rsidP="00510475">
      <w:pPr>
        <w:spacing w:line="360" w:lineRule="auto"/>
      </w:pPr>
      <w:r>
        <w:rPr>
          <w:rFonts w:hint="eastAsia"/>
        </w:rPr>
        <w:lastRenderedPageBreak/>
        <w:t>Ⅱ</w:t>
      </w:r>
      <w:r>
        <w:t xml:space="preserve">. </w:t>
      </w:r>
      <w:r w:rsidR="00012A51">
        <w:rPr>
          <w:rFonts w:hint="eastAsia"/>
        </w:rPr>
        <w:t>注册界面</w:t>
      </w:r>
    </w:p>
    <w:p w14:paraId="0E27FB85" w14:textId="17EE4971" w:rsidR="00E42410" w:rsidRDefault="008243D6" w:rsidP="008243D6">
      <w:pPr>
        <w:pStyle w:val="a8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通过</w:t>
      </w:r>
      <w:r>
        <w:rPr>
          <w:rFonts w:hint="eastAsia"/>
        </w:rPr>
        <w:t>Stack</w:t>
      </w:r>
      <w:r>
        <w:rPr>
          <w:rFonts w:hint="eastAsia"/>
        </w:rPr>
        <w:t>布局嵌套</w:t>
      </w:r>
      <w:r>
        <w:rPr>
          <w:rFonts w:hint="eastAsia"/>
        </w:rPr>
        <w:t>Position</w:t>
      </w:r>
      <w:r>
        <w:rPr>
          <w:rFonts w:hint="eastAsia"/>
        </w:rPr>
        <w:t>组件实现绝对定位</w:t>
      </w:r>
    </w:p>
    <w:p w14:paraId="0031AABC" w14:textId="31BC416B" w:rsidR="008243D6" w:rsidRDefault="008243D6" w:rsidP="008243D6">
      <w:pPr>
        <w:pStyle w:val="a8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同样通过</w:t>
      </w:r>
      <w:r>
        <w:rPr>
          <w:rFonts w:hint="eastAsia"/>
        </w:rPr>
        <w:t>Form</w:t>
      </w:r>
      <w:r>
        <w:rPr>
          <w:rFonts w:hint="eastAsia"/>
        </w:rPr>
        <w:t>表单容器，内嵌</w:t>
      </w:r>
      <w:proofErr w:type="spellStart"/>
      <w:r w:rsidRPr="00FE2855">
        <w:t>TextFormField</w:t>
      </w:r>
      <w:proofErr w:type="spellEnd"/>
      <w:r>
        <w:rPr>
          <w:rFonts w:hint="eastAsia"/>
        </w:rPr>
        <w:t>组件，通过</w:t>
      </w:r>
      <w:r>
        <w:rPr>
          <w:rFonts w:hint="eastAsia"/>
        </w:rPr>
        <w:t>Flexible</w:t>
      </w:r>
      <w:r>
        <w:rPr>
          <w:rFonts w:hint="eastAsia"/>
        </w:rPr>
        <w:t>和</w:t>
      </w:r>
      <w:r>
        <w:rPr>
          <w:rFonts w:hint="eastAsia"/>
        </w:rPr>
        <w:t>Padding</w:t>
      </w:r>
      <w:r>
        <w:rPr>
          <w:rFonts w:hint="eastAsia"/>
        </w:rPr>
        <w:t>的约束完善界面。</w:t>
      </w:r>
    </w:p>
    <w:p w14:paraId="096510CD" w14:textId="4A3361B2" w:rsidR="00FD36B1" w:rsidRDefault="00FD36B1" w:rsidP="00FD36B1">
      <w:pPr>
        <w:pStyle w:val="a8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Gloabal</w:t>
      </w:r>
      <w:r>
        <w:t>K</w:t>
      </w:r>
      <w:r>
        <w:rPr>
          <w:rFonts w:hint="eastAsia"/>
        </w:rPr>
        <w:t>ey.</w:t>
      </w:r>
      <w:r w:rsidRPr="00105EB2">
        <w:t>currentState.validate</w:t>
      </w:r>
      <w:proofErr w:type="spellEnd"/>
      <w:r w:rsidRPr="00105EB2">
        <w:t>()</w:t>
      </w:r>
      <w:r>
        <w:rPr>
          <w:rFonts w:hint="eastAsia"/>
        </w:rPr>
        <w:t>方法调用，对于每个</w:t>
      </w:r>
      <w:proofErr w:type="spellStart"/>
      <w:r>
        <w:rPr>
          <w:rFonts w:hint="eastAsia"/>
        </w:rPr>
        <w:t>Text</w:t>
      </w:r>
      <w:r>
        <w:t>F</w:t>
      </w:r>
      <w:r>
        <w:rPr>
          <w:rFonts w:hint="eastAsia"/>
        </w:rPr>
        <w:t>orm</w:t>
      </w:r>
      <w:r>
        <w:t>F</w:t>
      </w:r>
      <w:r>
        <w:rPr>
          <w:rFonts w:hint="eastAsia"/>
        </w:rPr>
        <w:t>ield</w:t>
      </w:r>
      <w:proofErr w:type="spellEnd"/>
      <w:r>
        <w:rPr>
          <w:rFonts w:hint="eastAsia"/>
        </w:rPr>
        <w:t>的</w:t>
      </w:r>
      <w:r w:rsidRPr="00B32D79">
        <w:t>validator</w:t>
      </w:r>
      <w:r>
        <w:rPr>
          <w:rFonts w:hint="eastAsia"/>
        </w:rPr>
        <w:t>属性设置的判断条件进行验证，作为注册的前置条件。</w:t>
      </w:r>
    </w:p>
    <w:p w14:paraId="2B843FBB" w14:textId="7C4C2259" w:rsidR="008243D6" w:rsidRDefault="008E69C8" w:rsidP="008243D6">
      <w:pPr>
        <w:pStyle w:val="a8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点击注册按钮，通过验证之后，调用</w:t>
      </w:r>
      <w:proofErr w:type="spellStart"/>
      <w:r>
        <w:rPr>
          <w:rFonts w:hint="eastAsia"/>
        </w:rPr>
        <w:t>show</w:t>
      </w:r>
      <w:r>
        <w:t>D</w:t>
      </w:r>
      <w:r>
        <w:rPr>
          <w:rFonts w:hint="eastAsia"/>
        </w:rPr>
        <w:t>ialog</w:t>
      </w:r>
      <w:proofErr w:type="spellEnd"/>
      <w:r>
        <w:rPr>
          <w:rFonts w:hint="eastAsia"/>
        </w:rPr>
        <w:t>的方法实现</w:t>
      </w:r>
      <w:r w:rsidR="00872F1E">
        <w:rPr>
          <w:rFonts w:hint="eastAsia"/>
        </w:rPr>
        <w:t>注册成功提示，并在</w:t>
      </w:r>
      <w:proofErr w:type="spellStart"/>
      <w:r w:rsidR="00872F1E">
        <w:rPr>
          <w:rFonts w:hint="eastAsia"/>
        </w:rPr>
        <w:t>sharpreference</w:t>
      </w:r>
      <w:proofErr w:type="spellEnd"/>
      <w:r w:rsidR="00872F1E">
        <w:rPr>
          <w:rFonts w:hint="eastAsia"/>
        </w:rPr>
        <w:t>中建立，账号密码的映射关系，用于登录的验证。</w:t>
      </w:r>
    </w:p>
    <w:p w14:paraId="0E0D74DC" w14:textId="0BCC5E04" w:rsidR="00C53B4C" w:rsidRDefault="00C53B4C" w:rsidP="00517413">
      <w:pPr>
        <w:spacing w:line="360" w:lineRule="auto"/>
      </w:pPr>
      <w:r>
        <w:rPr>
          <w:noProof/>
        </w:rPr>
        <w:drawing>
          <wp:inline distT="0" distB="0" distL="0" distR="0" wp14:anchorId="3A3F84FD" wp14:editId="259586B7">
            <wp:extent cx="5274310" cy="567499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7929" w14:textId="780C499E" w:rsidR="00146782" w:rsidRDefault="00146782" w:rsidP="00146782">
      <w:pPr>
        <w:spacing w:line="360" w:lineRule="auto"/>
      </w:pPr>
      <w:r w:rsidRPr="00146782">
        <w:rPr>
          <w:noProof/>
        </w:rPr>
        <w:lastRenderedPageBreak/>
        <w:drawing>
          <wp:inline distT="0" distB="0" distL="0" distR="0" wp14:anchorId="3D04E06C" wp14:editId="7F22701D">
            <wp:extent cx="3165231" cy="6858000"/>
            <wp:effectExtent l="0" t="0" r="0" b="0"/>
            <wp:docPr id="26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EBFF4862-089A-445E-A345-7DEB97D43A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EBFF4862-089A-445E-A345-7DEB97D43A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231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27BD" w14:textId="321FDA78" w:rsidR="00146782" w:rsidRDefault="00146782" w:rsidP="00146782">
      <w:pPr>
        <w:spacing w:line="360" w:lineRule="auto"/>
      </w:pPr>
      <w:r w:rsidRPr="00146782">
        <w:rPr>
          <w:noProof/>
        </w:rPr>
        <w:lastRenderedPageBreak/>
        <w:drawing>
          <wp:inline distT="0" distB="0" distL="0" distR="0" wp14:anchorId="156A549F" wp14:editId="2B3D0804">
            <wp:extent cx="3165231" cy="6858000"/>
            <wp:effectExtent l="0" t="0" r="0" b="0"/>
            <wp:docPr id="2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3DFE7880-402E-4F8E-B3F1-85FC8CC0AA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3DFE7880-402E-4F8E-B3F1-85FC8CC0AA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231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0530" w14:textId="0D8CC2E1" w:rsidR="00C77402" w:rsidRDefault="00C77402" w:rsidP="00146782">
      <w:pPr>
        <w:spacing w:line="360" w:lineRule="auto"/>
      </w:pPr>
    </w:p>
    <w:p w14:paraId="6C1CED4E" w14:textId="2CC8B2B0" w:rsidR="00C77402" w:rsidRDefault="00C77402" w:rsidP="00146782">
      <w:pPr>
        <w:spacing w:line="360" w:lineRule="auto"/>
      </w:pPr>
    </w:p>
    <w:p w14:paraId="2A7BCC67" w14:textId="6A5D4350" w:rsidR="00C77402" w:rsidRDefault="00C77402" w:rsidP="00146782">
      <w:pPr>
        <w:spacing w:line="360" w:lineRule="auto"/>
      </w:pPr>
    </w:p>
    <w:p w14:paraId="16EC413C" w14:textId="008F673A" w:rsidR="00C77402" w:rsidRDefault="00C77402" w:rsidP="00146782">
      <w:pPr>
        <w:spacing w:line="360" w:lineRule="auto"/>
      </w:pPr>
    </w:p>
    <w:p w14:paraId="1877DA0A" w14:textId="77777777" w:rsidR="00C77402" w:rsidRDefault="00C77402" w:rsidP="00146782">
      <w:pPr>
        <w:spacing w:line="360" w:lineRule="auto"/>
      </w:pPr>
    </w:p>
    <w:p w14:paraId="645597E0" w14:textId="64F0286F" w:rsidR="00757DD2" w:rsidRDefault="00012A51" w:rsidP="00757DD2">
      <w:pPr>
        <w:pStyle w:val="a8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lastRenderedPageBreak/>
        <w:t>个人界面</w:t>
      </w:r>
    </w:p>
    <w:p w14:paraId="279CC0FB" w14:textId="4F0C46CB" w:rsidR="001365D8" w:rsidRDefault="008D35C7" w:rsidP="00757DD2">
      <w:pPr>
        <w:pStyle w:val="a8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首先顶部</w:t>
      </w:r>
      <w:proofErr w:type="spellStart"/>
      <w:r w:rsidR="004A5C65">
        <w:rPr>
          <w:rFonts w:hint="eastAsia"/>
        </w:rPr>
        <w:t>A</w:t>
      </w:r>
      <w:r w:rsidR="00D828F7">
        <w:rPr>
          <w:rFonts w:hint="eastAsia"/>
        </w:rPr>
        <w:t>pp</w:t>
      </w:r>
      <w:r w:rsidR="00D828F7">
        <w:t>B</w:t>
      </w:r>
      <w:r w:rsidR="004A5C65">
        <w:rPr>
          <w:rFonts w:hint="eastAsia"/>
        </w:rPr>
        <w:t>ar</w:t>
      </w:r>
      <w:proofErr w:type="spellEnd"/>
      <w:r>
        <w:rPr>
          <w:rFonts w:hint="eastAsia"/>
        </w:rPr>
        <w:t>两个</w:t>
      </w:r>
      <w:proofErr w:type="spellStart"/>
      <w:r>
        <w:rPr>
          <w:rFonts w:hint="eastAsia"/>
        </w:rPr>
        <w:t>Icon</w:t>
      </w:r>
      <w:r>
        <w:t>B</w:t>
      </w:r>
      <w:r>
        <w:rPr>
          <w:rFonts w:hint="eastAsia"/>
        </w:rPr>
        <w:t>utton</w:t>
      </w:r>
      <w:proofErr w:type="spellEnd"/>
      <w:r>
        <w:rPr>
          <w:rFonts w:hint="eastAsia"/>
        </w:rPr>
        <w:t>，实现了返回上一个界面和退出当前账号的功能，返回通过路由</w:t>
      </w:r>
      <w:proofErr w:type="spellStart"/>
      <w:r>
        <w:rPr>
          <w:rFonts w:hint="eastAsia"/>
        </w:rPr>
        <w:t>Natigator</w:t>
      </w:r>
      <w:proofErr w:type="spellEnd"/>
      <w:r>
        <w:rPr>
          <w:rFonts w:hint="eastAsia"/>
        </w:rPr>
        <w:t>的</w:t>
      </w:r>
      <w:r>
        <w:rPr>
          <w:rFonts w:hint="eastAsia"/>
        </w:rPr>
        <w:t>pop</w:t>
      </w:r>
      <w:r>
        <w:rPr>
          <w:rFonts w:hint="eastAsia"/>
        </w:rPr>
        <w:t>功能实现，退出账号时，我们将</w:t>
      </w:r>
      <w:proofErr w:type="spellStart"/>
      <w:r>
        <w:rPr>
          <w:rFonts w:hint="eastAsia"/>
        </w:rPr>
        <w:t>sharepreference</w:t>
      </w:r>
      <w:proofErr w:type="spellEnd"/>
      <w:r>
        <w:rPr>
          <w:rFonts w:hint="eastAsia"/>
        </w:rPr>
        <w:t>的映射</w:t>
      </w:r>
      <w:proofErr w:type="spellStart"/>
      <w:r>
        <w:rPr>
          <w:rFonts w:hint="eastAsia"/>
        </w:rPr>
        <w:t>s</w:t>
      </w:r>
      <w:r>
        <w:t>etString</w:t>
      </w:r>
      <w:proofErr w:type="spellEnd"/>
      <w:r>
        <w:t>(</w:t>
      </w:r>
      <w:proofErr w:type="spellStart"/>
      <w:r>
        <w:t>islogin</w:t>
      </w:r>
      <w:proofErr w:type="spellEnd"/>
      <w:r>
        <w:t>, null)</w:t>
      </w:r>
      <w:r>
        <w:rPr>
          <w:rFonts w:hint="eastAsia"/>
        </w:rPr>
        <w:t>，使得下次进入时在</w:t>
      </w:r>
      <w:r>
        <w:rPr>
          <w:rFonts w:hint="eastAsia"/>
        </w:rPr>
        <w:t>loading</w:t>
      </w:r>
      <w:r>
        <w:rPr>
          <w:rFonts w:hint="eastAsia"/>
        </w:rPr>
        <w:t>界面跳转时，跳转至登陆界面，同时在退出账号时，通过</w:t>
      </w:r>
      <w:proofErr w:type="spellStart"/>
      <w:r>
        <w:rPr>
          <w:rFonts w:hint="eastAsia"/>
        </w:rPr>
        <w:t>show</w:t>
      </w:r>
      <w:r>
        <w:t>D</w:t>
      </w:r>
      <w:r>
        <w:rPr>
          <w:rFonts w:hint="eastAsia"/>
        </w:rPr>
        <w:t>ialog</w:t>
      </w:r>
      <w:proofErr w:type="spellEnd"/>
      <w:r>
        <w:rPr>
          <w:rFonts w:hint="eastAsia"/>
        </w:rPr>
        <w:t>进行询问，确认之后，进入登陆界面。</w:t>
      </w:r>
    </w:p>
    <w:p w14:paraId="2504B59C" w14:textId="6012E151" w:rsidR="0035513D" w:rsidRDefault="004E3117" w:rsidP="00757DD2">
      <w:pPr>
        <w:pStyle w:val="a8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使用</w:t>
      </w:r>
      <w:r>
        <w:rPr>
          <w:rFonts w:hint="eastAsia"/>
        </w:rPr>
        <w:t>Column</w:t>
      </w:r>
      <w:r>
        <w:rPr>
          <w:rFonts w:hint="eastAsia"/>
        </w:rPr>
        <w:t>嵌套多个子布局</w:t>
      </w:r>
      <w:r>
        <w:rPr>
          <w:rFonts w:hint="eastAsia"/>
        </w:rPr>
        <w:t>Row</w:t>
      </w:r>
      <w:r>
        <w:rPr>
          <w:rFonts w:hint="eastAsia"/>
        </w:rPr>
        <w:t>，</w:t>
      </w:r>
      <w:r>
        <w:rPr>
          <w:rFonts w:hint="eastAsia"/>
        </w:rPr>
        <w:t>Container</w:t>
      </w:r>
      <w:r w:rsidR="000F2542">
        <w:rPr>
          <w:rFonts w:hint="eastAsia"/>
        </w:rPr>
        <w:t>，</w:t>
      </w:r>
      <w:r w:rsidR="000F2542">
        <w:t>S</w:t>
      </w:r>
      <w:r w:rsidR="000F2542">
        <w:rPr>
          <w:rFonts w:hint="eastAsia"/>
        </w:rPr>
        <w:t>tack</w:t>
      </w:r>
      <w:r w:rsidR="000F2542">
        <w:rPr>
          <w:rFonts w:hint="eastAsia"/>
        </w:rPr>
        <w:t>布局</w:t>
      </w:r>
      <w:r w:rsidR="0016363B">
        <w:rPr>
          <w:rFonts w:hint="eastAsia"/>
        </w:rPr>
        <w:t>，同时通过</w:t>
      </w:r>
      <w:r w:rsidR="0016363B">
        <w:rPr>
          <w:rFonts w:hint="eastAsia"/>
        </w:rPr>
        <w:t>Expanded</w:t>
      </w:r>
      <w:r w:rsidR="0016363B">
        <w:rPr>
          <w:rFonts w:hint="eastAsia"/>
        </w:rPr>
        <w:t>和</w:t>
      </w:r>
      <w:r w:rsidR="0016363B">
        <w:rPr>
          <w:rFonts w:hint="eastAsia"/>
        </w:rPr>
        <w:t>Padding</w:t>
      </w:r>
      <w:r w:rsidR="0016363B">
        <w:rPr>
          <w:rFonts w:hint="eastAsia"/>
        </w:rPr>
        <w:t>组件美化页面</w:t>
      </w:r>
    </w:p>
    <w:p w14:paraId="740B46F8" w14:textId="4069AD9F" w:rsidR="00A11D93" w:rsidRDefault="00A11D93" w:rsidP="00757DD2">
      <w:pPr>
        <w:pStyle w:val="a8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实现不同个人模块的选择和个性标签</w:t>
      </w:r>
    </w:p>
    <w:p w14:paraId="31367B70" w14:textId="26BB0214" w:rsidR="00191777" w:rsidRDefault="00191777" w:rsidP="00757DD2">
      <w:pPr>
        <w:pStyle w:val="a8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通过</w:t>
      </w:r>
      <w:proofErr w:type="spellStart"/>
      <w:r w:rsidRPr="00191777">
        <w:t>StaggeredGridView</w:t>
      </w:r>
      <w:proofErr w:type="spellEnd"/>
      <w:r>
        <w:rPr>
          <w:rFonts w:hint="eastAsia"/>
        </w:rPr>
        <w:t>布局实现个人图片的展示</w:t>
      </w:r>
    </w:p>
    <w:p w14:paraId="6F4B8E3B" w14:textId="0709093F" w:rsidR="0016363B" w:rsidRDefault="0016363B" w:rsidP="0016363B">
      <w:pPr>
        <w:spacing w:line="360" w:lineRule="auto"/>
      </w:pPr>
      <w:r>
        <w:rPr>
          <w:noProof/>
        </w:rPr>
        <w:drawing>
          <wp:inline distT="0" distB="0" distL="0" distR="0" wp14:anchorId="00B46240" wp14:editId="39EB3AD8">
            <wp:extent cx="5274310" cy="3562985"/>
            <wp:effectExtent l="0" t="0" r="2540" b="0"/>
            <wp:docPr id="451" name="图片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4672" w14:textId="72D2C78C" w:rsidR="00550F57" w:rsidRDefault="00550F57" w:rsidP="00550F57">
      <w:pPr>
        <w:spacing w:line="360" w:lineRule="auto"/>
      </w:pPr>
      <w:r w:rsidRPr="00550F57">
        <w:rPr>
          <w:noProof/>
        </w:rPr>
        <w:lastRenderedPageBreak/>
        <w:drawing>
          <wp:inline distT="0" distB="0" distL="0" distR="0" wp14:anchorId="0E70598C" wp14:editId="072814B9">
            <wp:extent cx="3165231" cy="6858000"/>
            <wp:effectExtent l="0" t="0" r="0" b="0"/>
            <wp:docPr id="29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0F71B581-4511-4BF4-958B-CD5C52D0D3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0F71B581-4511-4BF4-958B-CD5C52D0D3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231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3A9A" w14:textId="33222C1A" w:rsidR="00994262" w:rsidRDefault="00994262" w:rsidP="00550F57">
      <w:pPr>
        <w:spacing w:line="360" w:lineRule="auto"/>
      </w:pPr>
    </w:p>
    <w:p w14:paraId="4102B092" w14:textId="1F3CA3B0" w:rsidR="006615E0" w:rsidRDefault="006615E0" w:rsidP="00550F57">
      <w:pPr>
        <w:spacing w:line="360" w:lineRule="auto"/>
      </w:pPr>
    </w:p>
    <w:p w14:paraId="746057D3" w14:textId="2F161F08" w:rsidR="006615E0" w:rsidRDefault="006615E0" w:rsidP="00550F57">
      <w:pPr>
        <w:spacing w:line="360" w:lineRule="auto"/>
      </w:pPr>
    </w:p>
    <w:p w14:paraId="7EB1469A" w14:textId="71EE73D5" w:rsidR="006615E0" w:rsidRDefault="006615E0" w:rsidP="00550F57">
      <w:pPr>
        <w:spacing w:line="360" w:lineRule="auto"/>
      </w:pPr>
    </w:p>
    <w:p w14:paraId="63DEB62D" w14:textId="77777777" w:rsidR="006615E0" w:rsidRDefault="006615E0" w:rsidP="00550F57">
      <w:pPr>
        <w:spacing w:line="360" w:lineRule="auto"/>
      </w:pPr>
    </w:p>
    <w:p w14:paraId="31C26959" w14:textId="15D7F414" w:rsidR="00012A51" w:rsidRDefault="00012A51" w:rsidP="00012A51">
      <w:pPr>
        <w:pStyle w:val="a8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lastRenderedPageBreak/>
        <w:t>加载界面</w:t>
      </w:r>
    </w:p>
    <w:p w14:paraId="18BB625C" w14:textId="64B4FF07" w:rsidR="00792002" w:rsidRDefault="00792002" w:rsidP="00792002">
      <w:pPr>
        <w:spacing w:line="360" w:lineRule="auto"/>
      </w:pPr>
      <w:r>
        <w:t>S</w:t>
      </w:r>
      <w:r>
        <w:rPr>
          <w:rFonts w:hint="eastAsia"/>
        </w:rPr>
        <w:t>tack</w:t>
      </w:r>
      <w:r>
        <w:rPr>
          <w:rFonts w:hint="eastAsia"/>
        </w:rPr>
        <w:t>布局</w:t>
      </w:r>
    </w:p>
    <w:p w14:paraId="0EA89D77" w14:textId="2FE06918" w:rsidR="00C62DF9" w:rsidRDefault="00C62DF9" w:rsidP="00792002">
      <w:pPr>
        <w:spacing w:line="360" w:lineRule="auto"/>
      </w:pPr>
      <w:r>
        <w:rPr>
          <w:noProof/>
        </w:rPr>
        <w:drawing>
          <wp:inline distT="0" distB="0" distL="0" distR="0" wp14:anchorId="4F2C849A" wp14:editId="301B1E22">
            <wp:extent cx="5274310" cy="51898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89F0" w14:textId="339F4823" w:rsidR="00A34B36" w:rsidRDefault="00012A51" w:rsidP="00657A2C">
      <w:pPr>
        <w:spacing w:line="360" w:lineRule="auto"/>
      </w:pPr>
      <w:r w:rsidRPr="00012A51">
        <w:rPr>
          <w:noProof/>
        </w:rPr>
        <w:lastRenderedPageBreak/>
        <w:drawing>
          <wp:inline distT="0" distB="0" distL="0" distR="0" wp14:anchorId="7D0AB980" wp14:editId="1F7B53BF">
            <wp:extent cx="3165231" cy="6858000"/>
            <wp:effectExtent l="0" t="0" r="0" b="0"/>
            <wp:docPr id="16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EFBC7B13-EFB4-4F62-B4C1-019F5CC343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EFBC7B13-EFB4-4F62-B4C1-019F5CC343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231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2CDA" w14:textId="75885B44" w:rsidR="00425AEB" w:rsidRDefault="00425AEB" w:rsidP="00657A2C">
      <w:pPr>
        <w:spacing w:line="360" w:lineRule="auto"/>
      </w:pPr>
    </w:p>
    <w:p w14:paraId="0B224920" w14:textId="3D5C1496" w:rsidR="00425AEB" w:rsidRDefault="00425AEB" w:rsidP="00657A2C">
      <w:pPr>
        <w:spacing w:line="360" w:lineRule="auto"/>
      </w:pPr>
    </w:p>
    <w:p w14:paraId="108E8EAB" w14:textId="4803F73C" w:rsidR="00425AEB" w:rsidRDefault="00425AEB" w:rsidP="00657A2C">
      <w:pPr>
        <w:spacing w:line="360" w:lineRule="auto"/>
      </w:pPr>
    </w:p>
    <w:p w14:paraId="5B308CB7" w14:textId="77777777" w:rsidR="00425AEB" w:rsidRDefault="00425AEB" w:rsidP="00657A2C">
      <w:pPr>
        <w:spacing w:line="360" w:lineRule="auto"/>
      </w:pPr>
    </w:p>
    <w:p w14:paraId="42E70D48" w14:textId="77777777" w:rsidR="00657A2C" w:rsidRDefault="00657A2C" w:rsidP="00657A2C">
      <w:pPr>
        <w:spacing w:line="360" w:lineRule="auto"/>
      </w:pPr>
    </w:p>
    <w:p w14:paraId="26803321" w14:textId="02521124" w:rsidR="006F7264" w:rsidRDefault="0071446E">
      <w:pPr>
        <w:numPr>
          <w:ilvl w:val="0"/>
          <w:numId w:val="1"/>
        </w:numPr>
        <w:spacing w:line="360" w:lineRule="auto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主要</w:t>
      </w:r>
      <w:r w:rsidR="00FF243E">
        <w:rPr>
          <w:rFonts w:ascii="黑体" w:eastAsia="黑体" w:hAnsi="黑体" w:hint="eastAsia"/>
        </w:rPr>
        <w:t>widget</w:t>
      </w:r>
      <w:r>
        <w:rPr>
          <w:rFonts w:ascii="黑体" w:eastAsia="黑体" w:hAnsi="黑体" w:hint="eastAsia"/>
        </w:rPr>
        <w:t>或Class的设计</w:t>
      </w:r>
    </w:p>
    <w:p w14:paraId="2168428F" w14:textId="598FCCA5" w:rsidR="002067F2" w:rsidRPr="002067F2" w:rsidRDefault="002067F2" w:rsidP="002067F2">
      <w:pPr>
        <w:pStyle w:val="a8"/>
        <w:numPr>
          <w:ilvl w:val="0"/>
          <w:numId w:val="8"/>
        </w:numPr>
        <w:spacing w:line="360" w:lineRule="auto"/>
        <w:ind w:firstLineChars="0"/>
        <w:rPr>
          <w:rFonts w:ascii="黑体" w:eastAsia="黑体" w:hAnsi="黑体"/>
        </w:rPr>
      </w:pPr>
      <w:r w:rsidRPr="002067F2">
        <w:rPr>
          <w:rFonts w:ascii="黑体" w:eastAsia="黑体" w:hAnsi="黑体" w:hint="eastAsia"/>
        </w:rPr>
        <w:t>使用</w:t>
      </w:r>
      <w:proofErr w:type="spellStart"/>
      <w:r w:rsidRPr="002067F2">
        <w:rPr>
          <w:rFonts w:ascii="黑体" w:eastAsia="黑体" w:hAnsi="黑体" w:hint="eastAsia"/>
        </w:rPr>
        <w:t>Vx</w:t>
      </w:r>
      <w:r w:rsidRPr="002067F2">
        <w:rPr>
          <w:rFonts w:ascii="黑体" w:eastAsia="黑体" w:hAnsi="黑体"/>
        </w:rPr>
        <w:t>S</w:t>
      </w:r>
      <w:r w:rsidRPr="002067F2">
        <w:rPr>
          <w:rFonts w:ascii="黑体" w:eastAsia="黑体" w:hAnsi="黑体" w:hint="eastAsia"/>
        </w:rPr>
        <w:t>wipper</w:t>
      </w:r>
      <w:proofErr w:type="spellEnd"/>
      <w:proofErr w:type="gramStart"/>
      <w:r w:rsidRPr="002067F2">
        <w:rPr>
          <w:rFonts w:ascii="黑体" w:eastAsia="黑体" w:hAnsi="黑体" w:hint="eastAsia"/>
        </w:rPr>
        <w:t>类实现轮播</w:t>
      </w:r>
      <w:proofErr w:type="gramEnd"/>
      <w:r w:rsidRPr="002067F2">
        <w:rPr>
          <w:rFonts w:ascii="黑体" w:eastAsia="黑体" w:hAnsi="黑体" w:hint="eastAsia"/>
        </w:rPr>
        <w:t>效果</w:t>
      </w:r>
    </w:p>
    <w:p w14:paraId="5EA0CAC5" w14:textId="3E71A25C" w:rsidR="002067F2" w:rsidRDefault="002067F2" w:rsidP="002067F2">
      <w:pPr>
        <w:pStyle w:val="a8"/>
        <w:numPr>
          <w:ilvl w:val="0"/>
          <w:numId w:val="8"/>
        </w:numPr>
        <w:spacing w:line="360" w:lineRule="auto"/>
        <w:ind w:firstLineChars="0"/>
        <w:rPr>
          <w:rFonts w:ascii="黑体" w:eastAsia="黑体" w:hAnsi="黑体"/>
        </w:rPr>
      </w:pPr>
      <w:proofErr w:type="spellStart"/>
      <w:r w:rsidRPr="002067F2">
        <w:rPr>
          <w:rFonts w:ascii="黑体" w:eastAsia="黑体" w:hAnsi="黑体" w:hint="eastAsia"/>
        </w:rPr>
        <w:t>My</w:t>
      </w:r>
      <w:r w:rsidRPr="002067F2">
        <w:rPr>
          <w:rFonts w:ascii="黑体" w:eastAsia="黑体" w:hAnsi="黑体"/>
        </w:rPr>
        <w:t>R</w:t>
      </w:r>
      <w:r w:rsidRPr="002067F2">
        <w:rPr>
          <w:rFonts w:ascii="黑体" w:eastAsia="黑体" w:hAnsi="黑体" w:hint="eastAsia"/>
        </w:rPr>
        <w:t>adio</w:t>
      </w:r>
      <w:proofErr w:type="spellEnd"/>
      <w:r w:rsidRPr="002067F2">
        <w:rPr>
          <w:rFonts w:ascii="黑体" w:eastAsia="黑体" w:hAnsi="黑体" w:hint="eastAsia"/>
        </w:rPr>
        <w:t>和</w:t>
      </w:r>
      <w:proofErr w:type="spellStart"/>
      <w:r w:rsidRPr="002067F2">
        <w:rPr>
          <w:rFonts w:ascii="黑体" w:eastAsia="黑体" w:hAnsi="黑体" w:hint="eastAsia"/>
        </w:rPr>
        <w:t>My</w:t>
      </w:r>
      <w:r w:rsidRPr="002067F2">
        <w:rPr>
          <w:rFonts w:ascii="黑体" w:eastAsia="黑体" w:hAnsi="黑体"/>
        </w:rPr>
        <w:t>R</w:t>
      </w:r>
      <w:r w:rsidRPr="002067F2">
        <w:rPr>
          <w:rFonts w:ascii="黑体" w:eastAsia="黑体" w:hAnsi="黑体" w:hint="eastAsia"/>
        </w:rPr>
        <w:t>adio</w:t>
      </w:r>
      <w:r w:rsidRPr="002067F2">
        <w:rPr>
          <w:rFonts w:ascii="黑体" w:eastAsia="黑体" w:hAnsi="黑体"/>
        </w:rPr>
        <w:t>L</w:t>
      </w:r>
      <w:r w:rsidRPr="002067F2">
        <w:rPr>
          <w:rFonts w:ascii="黑体" w:eastAsia="黑体" w:hAnsi="黑体" w:hint="eastAsia"/>
        </w:rPr>
        <w:t>ist</w:t>
      </w:r>
      <w:proofErr w:type="spellEnd"/>
      <w:r w:rsidRPr="002067F2">
        <w:rPr>
          <w:rFonts w:ascii="黑体" w:eastAsia="黑体" w:hAnsi="黑体" w:hint="eastAsia"/>
        </w:rPr>
        <w:t>实现音乐信息的存储</w:t>
      </w:r>
    </w:p>
    <w:p w14:paraId="286E66A2" w14:textId="3FF1E146" w:rsidR="007A39D4" w:rsidRDefault="007A39D4" w:rsidP="002067F2">
      <w:pPr>
        <w:pStyle w:val="a8"/>
        <w:numPr>
          <w:ilvl w:val="0"/>
          <w:numId w:val="8"/>
        </w:numPr>
        <w:spacing w:line="360" w:lineRule="auto"/>
        <w:ind w:firstLineChars="0"/>
        <w:rPr>
          <w:rFonts w:ascii="黑体" w:eastAsia="黑体" w:hAnsi="黑体"/>
        </w:rPr>
      </w:pPr>
      <w:proofErr w:type="spellStart"/>
      <w:r>
        <w:rPr>
          <w:rFonts w:ascii="黑体" w:eastAsia="黑体" w:hAnsi="黑体"/>
        </w:rPr>
        <w:t>I</w:t>
      </w:r>
      <w:r>
        <w:rPr>
          <w:rFonts w:ascii="黑体" w:eastAsia="黑体" w:hAnsi="黑体" w:hint="eastAsia"/>
        </w:rPr>
        <w:t>slogin</w:t>
      </w:r>
      <w:proofErr w:type="spellEnd"/>
      <w:proofErr w:type="gramStart"/>
      <w:r>
        <w:rPr>
          <w:rFonts w:ascii="黑体" w:eastAsia="黑体" w:hAnsi="黑体" w:hint="eastAsia"/>
        </w:rPr>
        <w:t>类实现</w:t>
      </w:r>
      <w:proofErr w:type="gramEnd"/>
      <w:r>
        <w:rPr>
          <w:rFonts w:ascii="黑体" w:eastAsia="黑体" w:hAnsi="黑体" w:hint="eastAsia"/>
        </w:rPr>
        <w:t>记住密码</w:t>
      </w:r>
      <w:r w:rsidR="0049349C">
        <w:rPr>
          <w:rFonts w:ascii="黑体" w:eastAsia="黑体" w:hAnsi="黑体" w:hint="eastAsia"/>
        </w:rPr>
        <w:t>，自动登录的</w:t>
      </w:r>
      <w:r>
        <w:rPr>
          <w:rFonts w:ascii="黑体" w:eastAsia="黑体" w:hAnsi="黑体" w:hint="eastAsia"/>
        </w:rPr>
        <w:t>功能</w:t>
      </w:r>
    </w:p>
    <w:p w14:paraId="3D5C11DF" w14:textId="106D40A3" w:rsidR="00777C9C" w:rsidRPr="002067F2" w:rsidRDefault="00777C9C" w:rsidP="002067F2">
      <w:pPr>
        <w:pStyle w:val="a8"/>
        <w:numPr>
          <w:ilvl w:val="0"/>
          <w:numId w:val="8"/>
        </w:numPr>
        <w:spacing w:line="360" w:lineRule="auto"/>
        <w:ind w:firstLineChars="0"/>
        <w:rPr>
          <w:rFonts w:ascii="黑体" w:eastAsia="黑体" w:hAnsi="黑体"/>
        </w:rPr>
      </w:pPr>
      <w:proofErr w:type="spellStart"/>
      <w:r>
        <w:rPr>
          <w:rFonts w:ascii="黑体" w:eastAsia="黑体" w:hAnsi="黑体" w:hint="eastAsia"/>
        </w:rPr>
        <w:t>A</w:t>
      </w:r>
      <w:r>
        <w:rPr>
          <w:rFonts w:ascii="黑体" w:eastAsia="黑体" w:hAnsi="黑体"/>
        </w:rPr>
        <w:t>IC</w:t>
      </w:r>
      <w:r>
        <w:rPr>
          <w:rFonts w:ascii="黑体" w:eastAsia="黑体" w:hAnsi="黑体" w:hint="eastAsia"/>
        </w:rPr>
        <w:t>olor</w:t>
      </w:r>
      <w:proofErr w:type="spellEnd"/>
      <w:r>
        <w:rPr>
          <w:rFonts w:ascii="黑体" w:eastAsia="黑体" w:hAnsi="黑体" w:hint="eastAsia"/>
        </w:rPr>
        <w:t>实现渐变色代码的封装独立</w:t>
      </w:r>
    </w:p>
    <w:p w14:paraId="4300DA27" w14:textId="75BAF748" w:rsidR="00787E08" w:rsidRDefault="002067F2">
      <w:pPr>
        <w:spacing w:line="360" w:lineRule="auto"/>
        <w:ind w:firstLineChars="200" w:firstLine="480"/>
      </w:pPr>
      <w:r>
        <w:rPr>
          <w:noProof/>
        </w:rPr>
        <w:drawing>
          <wp:inline distT="0" distB="0" distL="0" distR="0" wp14:anchorId="601EAFD0" wp14:editId="4E147825">
            <wp:extent cx="5274310" cy="29591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8C1B" w14:textId="77777777" w:rsidR="00F044D9" w:rsidRDefault="00F044D9">
      <w:pPr>
        <w:spacing w:line="360" w:lineRule="auto"/>
        <w:ind w:firstLineChars="200" w:firstLine="480"/>
      </w:pPr>
    </w:p>
    <w:p w14:paraId="7FE0FA08" w14:textId="77777777" w:rsidR="006F7264" w:rsidRDefault="0071446E">
      <w:pPr>
        <w:numPr>
          <w:ilvl w:val="0"/>
          <w:numId w:val="1"/>
        </w:numPr>
        <w:spacing w:line="360" w:lineRule="auto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重要函数流程图</w:t>
      </w:r>
    </w:p>
    <w:p w14:paraId="74E506C1" w14:textId="0E853921" w:rsidR="006F7264" w:rsidRDefault="00527FAE">
      <w:pPr>
        <w:numPr>
          <w:ilvl w:val="0"/>
          <w:numId w:val="2"/>
        </w:numPr>
        <w:spacing w:line="360" w:lineRule="auto"/>
      </w:pPr>
      <w:proofErr w:type="spellStart"/>
      <w:r w:rsidRPr="00527FAE">
        <w:t>fetchRadios</w:t>
      </w:r>
      <w:proofErr w:type="spellEnd"/>
      <w:r w:rsidR="0071446E">
        <w:rPr>
          <w:rFonts w:hint="eastAsia"/>
        </w:rPr>
        <w:t>函数</w:t>
      </w:r>
    </w:p>
    <w:p w14:paraId="11411214" w14:textId="12AA6CBC" w:rsidR="006F7264" w:rsidRDefault="0071446E">
      <w:pPr>
        <w:spacing w:line="360" w:lineRule="auto"/>
        <w:ind w:left="840"/>
      </w:pPr>
      <w:r>
        <w:rPr>
          <w:rFonts w:hint="eastAsia"/>
        </w:rPr>
        <w:t>该函数完成</w:t>
      </w:r>
      <w:r w:rsidR="00527FAE">
        <w:rPr>
          <w:rFonts w:hint="eastAsia"/>
        </w:rPr>
        <w:t>音乐信息</w:t>
      </w:r>
      <w:r w:rsidR="00527FAE">
        <w:rPr>
          <w:rFonts w:hint="eastAsia"/>
        </w:rPr>
        <w:t>json</w:t>
      </w:r>
      <w:r w:rsidR="00527FAE">
        <w:rPr>
          <w:rFonts w:hint="eastAsia"/>
        </w:rPr>
        <w:t>文件的读取和</w:t>
      </w:r>
      <w:r w:rsidR="00527FAE">
        <w:rPr>
          <w:rFonts w:hint="eastAsia"/>
        </w:rPr>
        <w:t>radios</w:t>
      </w:r>
      <w:r w:rsidR="00527FAE">
        <w:rPr>
          <w:rFonts w:hint="eastAsia"/>
        </w:rPr>
        <w:t>数组的初始化</w:t>
      </w:r>
      <w:r>
        <w:rPr>
          <w:rFonts w:hint="eastAsia"/>
        </w:rPr>
        <w:t>功能，</w:t>
      </w:r>
      <w:r w:rsidR="00C20CFC">
        <w:rPr>
          <w:rFonts w:hint="eastAsia"/>
        </w:rPr>
        <w:t>通过</w:t>
      </w:r>
      <w:proofErr w:type="spellStart"/>
      <w:r w:rsidR="00C20CFC">
        <w:rPr>
          <w:rFonts w:hint="eastAsia"/>
        </w:rPr>
        <w:t>from</w:t>
      </w:r>
      <w:r w:rsidR="00C20CFC">
        <w:t>J</w:t>
      </w:r>
      <w:r w:rsidR="00C20CFC">
        <w:rPr>
          <w:rFonts w:hint="eastAsia"/>
        </w:rPr>
        <w:t>son</w:t>
      </w:r>
      <w:proofErr w:type="spellEnd"/>
      <w:r w:rsidR="00C20CFC">
        <w:rPr>
          <w:rFonts w:hint="eastAsia"/>
        </w:rPr>
        <w:t>函数读取</w:t>
      </w:r>
      <w:r w:rsidR="00C20CFC">
        <w:rPr>
          <w:rFonts w:hint="eastAsia"/>
        </w:rPr>
        <w:t>Json</w:t>
      </w:r>
      <w:r w:rsidR="00C20CFC">
        <w:rPr>
          <w:rFonts w:hint="eastAsia"/>
        </w:rPr>
        <w:t>文件生成</w:t>
      </w:r>
      <w:r w:rsidR="00C20CFC">
        <w:rPr>
          <w:rFonts w:hint="eastAsia"/>
        </w:rPr>
        <w:t>radios</w:t>
      </w:r>
      <w:r w:rsidR="00C20CFC">
        <w:rPr>
          <w:rFonts w:hint="eastAsia"/>
        </w:rPr>
        <w:t>数组</w:t>
      </w:r>
      <w:r>
        <w:rPr>
          <w:rFonts w:hint="eastAsia"/>
        </w:rPr>
        <w:t>。流程图如下：</w:t>
      </w:r>
    </w:p>
    <w:p w14:paraId="085F3567" w14:textId="77F12587" w:rsidR="006F7264" w:rsidRDefault="00133A48">
      <w:pPr>
        <w:spacing w:line="360" w:lineRule="auto"/>
        <w:ind w:left="840"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939AD37" wp14:editId="5D758F5A">
            <wp:extent cx="1005840" cy="3100577"/>
            <wp:effectExtent l="0" t="0" r="381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11198" cy="311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46E">
        <w:rPr>
          <w:sz w:val="18"/>
          <w:szCs w:val="18"/>
        </w:rPr>
        <w:fldChar w:fldCharType="begin"/>
      </w:r>
      <w:r w:rsidR="0071446E">
        <w:rPr>
          <w:sz w:val="18"/>
          <w:szCs w:val="18"/>
        </w:rPr>
        <w:instrText xml:space="preserve"> INCLUDEPICTURE "http://www.e-works.net.cn/fileupload/images/129062070743437500_new.JPG" \* MERGEFORMATINET </w:instrText>
      </w:r>
      <w:r w:rsidR="00EB00BD">
        <w:rPr>
          <w:sz w:val="18"/>
          <w:szCs w:val="18"/>
        </w:rPr>
        <w:fldChar w:fldCharType="separate"/>
      </w:r>
      <w:r w:rsidR="0071446E">
        <w:rPr>
          <w:sz w:val="18"/>
          <w:szCs w:val="18"/>
        </w:rPr>
        <w:fldChar w:fldCharType="end"/>
      </w:r>
    </w:p>
    <w:p w14:paraId="3B6C2169" w14:textId="52102C53" w:rsidR="009E4842" w:rsidRDefault="009E4842" w:rsidP="009E4842">
      <w:pPr>
        <w:pStyle w:val="a8"/>
        <w:numPr>
          <w:ilvl w:val="0"/>
          <w:numId w:val="5"/>
        </w:numPr>
        <w:spacing w:line="360" w:lineRule="auto"/>
        <w:ind w:firstLineChars="0"/>
      </w:pPr>
      <w:r w:rsidRPr="009E4842">
        <w:t>_</w:t>
      </w:r>
      <w:proofErr w:type="spellStart"/>
      <w:r w:rsidRPr="009E4842">
        <w:t>handleCommand</w:t>
      </w:r>
      <w:proofErr w:type="spellEnd"/>
      <w:r>
        <w:rPr>
          <w:rFonts w:hint="eastAsia"/>
        </w:rPr>
        <w:t>函数</w:t>
      </w:r>
    </w:p>
    <w:p w14:paraId="77C1EC31" w14:textId="10D53938" w:rsidR="009D0FEC" w:rsidRDefault="00ED76FE" w:rsidP="002A121D">
      <w:pPr>
        <w:spacing w:line="360" w:lineRule="auto"/>
        <w:ind w:left="780"/>
      </w:pPr>
      <w:r>
        <w:rPr>
          <w:rFonts w:hint="eastAsia"/>
        </w:rPr>
        <w:t>该函数实现了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语音助手</w:t>
      </w:r>
      <w:r>
        <w:rPr>
          <w:rFonts w:hint="eastAsia"/>
        </w:rPr>
        <w:t>Alan</w:t>
      </w:r>
      <w:r>
        <w:rPr>
          <w:rFonts w:hint="eastAsia"/>
        </w:rPr>
        <w:t>在接收到用户语音之后</w:t>
      </w:r>
      <w:r w:rsidR="00B65835">
        <w:rPr>
          <w:rFonts w:hint="eastAsia"/>
        </w:rPr>
        <w:t>返回信息的分类处理与执行。如果返回信息为</w:t>
      </w:r>
      <w:r w:rsidR="00B65835">
        <w:rPr>
          <w:rFonts w:hint="eastAsia"/>
        </w:rPr>
        <w:t>play</w:t>
      </w:r>
      <w:r w:rsidR="00B65835">
        <w:rPr>
          <w:rFonts w:hint="eastAsia"/>
        </w:rPr>
        <w:t>，则进行</w:t>
      </w:r>
      <w:r w:rsidR="003B6203">
        <w:rPr>
          <w:rFonts w:hint="eastAsia"/>
        </w:rPr>
        <w:t>播放当前页音乐。如果返回信息为</w:t>
      </w:r>
      <w:r w:rsidR="003B6203">
        <w:rPr>
          <w:rFonts w:hint="eastAsia"/>
        </w:rPr>
        <w:t>stop</w:t>
      </w:r>
      <w:r w:rsidR="003B6203">
        <w:rPr>
          <w:rFonts w:hint="eastAsia"/>
        </w:rPr>
        <w:t>，则停止播放音乐。</w:t>
      </w:r>
      <w:r w:rsidR="008F466C">
        <w:rPr>
          <w:rFonts w:hint="eastAsia"/>
        </w:rPr>
        <w:t>如果返回信息为</w:t>
      </w:r>
      <w:proofErr w:type="spellStart"/>
      <w:r w:rsidR="008F466C">
        <w:rPr>
          <w:rFonts w:hint="eastAsia"/>
        </w:rPr>
        <w:t>play</w:t>
      </w:r>
      <w:r w:rsidR="008F466C">
        <w:t>_channel</w:t>
      </w:r>
      <w:proofErr w:type="spellEnd"/>
      <w:r w:rsidR="008F466C">
        <w:rPr>
          <w:rFonts w:hint="eastAsia"/>
        </w:rPr>
        <w:t>，则播放返回</w:t>
      </w:r>
      <w:r w:rsidR="008F466C">
        <w:rPr>
          <w:rFonts w:hint="eastAsia"/>
        </w:rPr>
        <w:t>id</w:t>
      </w:r>
      <w:r w:rsidR="008F466C">
        <w:rPr>
          <w:rFonts w:hint="eastAsia"/>
        </w:rPr>
        <w:t>对应的音乐。</w:t>
      </w:r>
      <w:r w:rsidR="00F273FC">
        <w:rPr>
          <w:rFonts w:hint="eastAsia"/>
        </w:rPr>
        <w:t>如果返回信息为</w:t>
      </w:r>
      <w:r w:rsidR="00F273FC">
        <w:rPr>
          <w:rFonts w:hint="eastAsia"/>
        </w:rPr>
        <w:t>next</w:t>
      </w:r>
      <w:r w:rsidR="00F273FC">
        <w:rPr>
          <w:rFonts w:hint="eastAsia"/>
        </w:rPr>
        <w:t>或</w:t>
      </w:r>
      <w:proofErr w:type="spellStart"/>
      <w:r w:rsidR="00F273FC">
        <w:rPr>
          <w:rFonts w:hint="eastAsia"/>
        </w:rPr>
        <w:t>prev</w:t>
      </w:r>
      <w:proofErr w:type="spellEnd"/>
      <w:r w:rsidR="00F273FC">
        <w:rPr>
          <w:rFonts w:hint="eastAsia"/>
        </w:rPr>
        <w:t>，则播放当前页的下</w:t>
      </w:r>
      <w:proofErr w:type="gramStart"/>
      <w:r w:rsidR="00F273FC">
        <w:rPr>
          <w:rFonts w:hint="eastAsia"/>
        </w:rPr>
        <w:t>下首歌</w:t>
      </w:r>
      <w:proofErr w:type="gramEnd"/>
      <w:r w:rsidR="00F273FC">
        <w:rPr>
          <w:rFonts w:hint="eastAsia"/>
        </w:rPr>
        <w:t>和上上首歌</w:t>
      </w:r>
      <w:r w:rsidR="009D0FEC">
        <w:rPr>
          <w:rFonts w:hint="eastAsia"/>
        </w:rPr>
        <w:t>。流程图如下：</w:t>
      </w:r>
    </w:p>
    <w:p w14:paraId="5F00DFED" w14:textId="41E7AB04" w:rsidR="0077261B" w:rsidRDefault="0077261B" w:rsidP="002A121D">
      <w:pPr>
        <w:spacing w:line="360" w:lineRule="auto"/>
        <w:ind w:left="780"/>
      </w:pPr>
      <w:r>
        <w:rPr>
          <w:noProof/>
        </w:rPr>
        <w:drawing>
          <wp:inline distT="0" distB="0" distL="0" distR="0" wp14:anchorId="6F989450" wp14:editId="4F5E5D1C">
            <wp:extent cx="5274310" cy="15875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E46E" w14:textId="77777777" w:rsidR="009E4842" w:rsidRDefault="009E4842">
      <w:pPr>
        <w:pStyle w:val="a7"/>
        <w:ind w:firstLine="480"/>
        <w:jc w:val="center"/>
        <w:rPr>
          <w:sz w:val="24"/>
        </w:rPr>
      </w:pPr>
    </w:p>
    <w:p w14:paraId="5E211C12" w14:textId="677D83DE" w:rsidR="006F7264" w:rsidRDefault="0071446E" w:rsidP="003C2E9F">
      <w:pPr>
        <w:spacing w:line="360" w:lineRule="auto"/>
        <w:rPr>
          <w:rFonts w:ascii="Times New Roman" w:hAnsi="Times New Roman"/>
        </w:rPr>
      </w:pPr>
      <w:r>
        <w:rPr>
          <w:rFonts w:ascii="黑体" w:eastAsia="黑体" w:hAnsi="黑体" w:hint="eastAsia"/>
        </w:rPr>
        <w:t>6、</w:t>
      </w:r>
      <w:r w:rsidR="00892256">
        <w:rPr>
          <w:rFonts w:ascii="黑体" w:eastAsia="黑体" w:hAnsi="黑体" w:hint="eastAsia"/>
        </w:rPr>
        <w:t>测试</w:t>
      </w:r>
    </w:p>
    <w:p w14:paraId="373EC7AA" w14:textId="1949AEB2" w:rsidR="006F7264" w:rsidRPr="00D3192D" w:rsidRDefault="009717B4">
      <w:pPr>
        <w:rPr>
          <w:b/>
          <w:bCs/>
        </w:rPr>
      </w:pPr>
      <w:r>
        <w:rPr>
          <w:b/>
          <w:bCs/>
        </w:rPr>
        <w:t>B</w:t>
      </w:r>
      <w:r>
        <w:rPr>
          <w:rFonts w:hint="eastAsia"/>
          <w:b/>
          <w:bCs/>
        </w:rPr>
        <w:t>ug</w:t>
      </w:r>
      <w:r>
        <w:rPr>
          <w:b/>
          <w:bCs/>
        </w:rPr>
        <w:t>1</w:t>
      </w:r>
      <w:r w:rsidR="00C663D7" w:rsidRPr="00D3192D">
        <w:rPr>
          <w:rFonts w:hint="eastAsia"/>
          <w:b/>
          <w:bCs/>
        </w:rPr>
        <w:t>：</w:t>
      </w:r>
    </w:p>
    <w:p w14:paraId="3C410B04" w14:textId="15CEBD0B" w:rsidR="00121F80" w:rsidRDefault="00121F80">
      <w:r>
        <w:rPr>
          <w:rFonts w:hint="eastAsia"/>
        </w:rPr>
        <w:t>在</w:t>
      </w:r>
      <w:r w:rsidR="00853196">
        <w:rPr>
          <w:rFonts w:hint="eastAsia"/>
        </w:rPr>
        <w:t>通过</w:t>
      </w:r>
      <w:proofErr w:type="gramStart"/>
      <w:r w:rsidR="00853196">
        <w:rPr>
          <w:rFonts w:hint="eastAsia"/>
        </w:rPr>
        <w:t>图片外链加载</w:t>
      </w:r>
      <w:proofErr w:type="gramEnd"/>
      <w:r w:rsidR="00853196">
        <w:rPr>
          <w:rFonts w:hint="eastAsia"/>
        </w:rPr>
        <w:t>图片时，报错</w:t>
      </w:r>
      <w:r w:rsidR="00A2087F">
        <w:rPr>
          <w:rFonts w:hint="eastAsia"/>
        </w:rPr>
        <w:t>：</w:t>
      </w:r>
    </w:p>
    <w:p w14:paraId="3C6AFDE0" w14:textId="1177A8E6" w:rsidR="00C663D7" w:rsidRDefault="00C663D7">
      <w:r w:rsidRPr="00C663D7">
        <w:rPr>
          <w:rFonts w:hint="eastAsia"/>
        </w:rPr>
        <w:t xml:space="preserve">flutter </w:t>
      </w:r>
      <w:proofErr w:type="spellStart"/>
      <w:r w:rsidRPr="00C663D7">
        <w:rPr>
          <w:rFonts w:hint="eastAsia"/>
        </w:rPr>
        <w:t>audioplayers</w:t>
      </w:r>
      <w:proofErr w:type="spellEnd"/>
      <w:r w:rsidRPr="00C663D7">
        <w:rPr>
          <w:rFonts w:hint="eastAsia"/>
        </w:rPr>
        <w:t>报错</w:t>
      </w:r>
      <w:r w:rsidRPr="00C663D7">
        <w:rPr>
          <w:rFonts w:hint="eastAsia"/>
        </w:rPr>
        <w:t>E/</w:t>
      </w:r>
      <w:proofErr w:type="spellStart"/>
      <w:r w:rsidRPr="00C663D7">
        <w:rPr>
          <w:rFonts w:hint="eastAsia"/>
        </w:rPr>
        <w:t>MediaPlayerNative</w:t>
      </w:r>
      <w:proofErr w:type="spellEnd"/>
      <w:r w:rsidRPr="00C663D7">
        <w:rPr>
          <w:rFonts w:hint="eastAsia"/>
        </w:rPr>
        <w:t>( 3092): error (1, -2147483648)</w:t>
      </w:r>
    </w:p>
    <w:p w14:paraId="3697385A" w14:textId="7859F9E6" w:rsidR="00C663D7" w:rsidRPr="00D3192D" w:rsidRDefault="00C663D7">
      <w:pPr>
        <w:rPr>
          <w:b/>
          <w:bCs/>
        </w:rPr>
      </w:pPr>
      <w:r w:rsidRPr="00D3192D">
        <w:rPr>
          <w:rFonts w:hint="eastAsia"/>
          <w:b/>
          <w:bCs/>
        </w:rPr>
        <w:t>解决方案：</w:t>
      </w:r>
    </w:p>
    <w:p w14:paraId="2ED4F154" w14:textId="56CF2F71" w:rsidR="00C663D7" w:rsidRDefault="00780E38">
      <w:r>
        <w:rPr>
          <w:rFonts w:hint="eastAsia"/>
        </w:rPr>
        <w:t>将音乐下载为</w:t>
      </w:r>
      <w:r>
        <w:rPr>
          <w:rFonts w:hint="eastAsia"/>
        </w:rPr>
        <w:t>mp</w:t>
      </w:r>
      <w:r>
        <w:t>3</w:t>
      </w:r>
      <w:r>
        <w:rPr>
          <w:rFonts w:hint="eastAsia"/>
        </w:rPr>
        <w:t>格式，再</w:t>
      </w:r>
      <w:r w:rsidRPr="00780E38">
        <w:rPr>
          <w:rFonts w:hint="eastAsia"/>
        </w:rPr>
        <w:t>将</w:t>
      </w:r>
      <w:r w:rsidRPr="00780E38">
        <w:rPr>
          <w:rFonts w:hint="eastAsia"/>
        </w:rPr>
        <w:t>MP3</w:t>
      </w:r>
      <w:r w:rsidRPr="00780E38">
        <w:rPr>
          <w:rFonts w:hint="eastAsia"/>
        </w:rPr>
        <w:t>文件传到</w:t>
      </w:r>
      <w:r w:rsidR="00EB00BD">
        <w:fldChar w:fldCharType="begin"/>
      </w:r>
      <w:r w:rsidR="00EB00BD">
        <w:instrText xml:space="preserve"> HYPERLINK "https://jukehost.co.uk/" </w:instrText>
      </w:r>
      <w:r w:rsidR="00EB00BD">
        <w:fldChar w:fldCharType="separate"/>
      </w:r>
      <w:r w:rsidR="00974ED2" w:rsidRPr="00974ED2">
        <w:rPr>
          <w:rStyle w:val="a9"/>
        </w:rPr>
        <w:t>JukeHost</w:t>
      </w:r>
      <w:r w:rsidR="00EB00BD">
        <w:rPr>
          <w:rStyle w:val="a9"/>
        </w:rPr>
        <w:fldChar w:fldCharType="end"/>
      </w:r>
      <w:r w:rsidRPr="00780E38">
        <w:rPr>
          <w:rFonts w:hint="eastAsia"/>
        </w:rPr>
        <w:t>上生成外链</w:t>
      </w:r>
      <w:r w:rsidR="002070E1">
        <w:rPr>
          <w:rFonts w:hint="eastAsia"/>
        </w:rPr>
        <w:t>，使用</w:t>
      </w:r>
      <w:proofErr w:type="gramStart"/>
      <w:r w:rsidR="002070E1">
        <w:rPr>
          <w:rFonts w:hint="eastAsia"/>
        </w:rPr>
        <w:t>该外链</w:t>
      </w:r>
      <w:proofErr w:type="gramEnd"/>
      <w:r w:rsidR="002070E1">
        <w:rPr>
          <w:rFonts w:hint="eastAsia"/>
        </w:rPr>
        <w:t>加载即可</w:t>
      </w:r>
      <w:r w:rsidRPr="00780E38">
        <w:rPr>
          <w:rFonts w:hint="eastAsia"/>
        </w:rPr>
        <w:t>。</w:t>
      </w:r>
    </w:p>
    <w:p w14:paraId="2653DF07" w14:textId="7A9FDEBD" w:rsidR="003A51ED" w:rsidRDefault="003A51ED"/>
    <w:p w14:paraId="6230F8A3" w14:textId="3ABF8FC6" w:rsidR="003A51ED" w:rsidRPr="00D3192D" w:rsidRDefault="009717B4">
      <w:pPr>
        <w:rPr>
          <w:b/>
          <w:bCs/>
        </w:rPr>
      </w:pPr>
      <w:r>
        <w:rPr>
          <w:b/>
          <w:bCs/>
        </w:rPr>
        <w:lastRenderedPageBreak/>
        <w:t>B</w:t>
      </w:r>
      <w:r>
        <w:rPr>
          <w:rFonts w:hint="eastAsia"/>
          <w:b/>
          <w:bCs/>
        </w:rPr>
        <w:t>ug</w:t>
      </w:r>
      <w:r>
        <w:rPr>
          <w:b/>
          <w:bCs/>
        </w:rPr>
        <w:t>2</w:t>
      </w:r>
      <w:r w:rsidR="003A51ED" w:rsidRPr="00D3192D">
        <w:rPr>
          <w:rFonts w:hint="eastAsia"/>
          <w:b/>
          <w:bCs/>
        </w:rPr>
        <w:t>：</w:t>
      </w:r>
    </w:p>
    <w:p w14:paraId="6CFB4CFB" w14:textId="7A891442" w:rsidR="003A51ED" w:rsidRDefault="003A51ED">
      <w:r>
        <w:rPr>
          <w:rFonts w:hint="eastAsia"/>
        </w:rPr>
        <w:t>在语音操控时，命令执行两遍，即</w:t>
      </w:r>
      <w:r>
        <w:rPr>
          <w:rFonts w:hint="eastAsia"/>
        </w:rPr>
        <w:t>next</w:t>
      </w:r>
      <w:r>
        <w:rPr>
          <w:rFonts w:hint="eastAsia"/>
        </w:rPr>
        <w:t>会播放下下首歌，报错：</w:t>
      </w:r>
    </w:p>
    <w:p w14:paraId="77DB11C6" w14:textId="72769AB0" w:rsidR="003A51ED" w:rsidRDefault="003A51ED" w:rsidP="003A51ED">
      <w:proofErr w:type="spellStart"/>
      <w:r w:rsidRPr="003A51ED">
        <w:t>AudioTrack</w:t>
      </w:r>
      <w:proofErr w:type="spellEnd"/>
      <w:r w:rsidRPr="003A51ED">
        <w:t xml:space="preserve">: </w:t>
      </w:r>
      <w:proofErr w:type="spellStart"/>
      <w:proofErr w:type="gramStart"/>
      <w:r w:rsidRPr="003A51ED">
        <w:t>releaseBuffer</w:t>
      </w:r>
      <w:proofErr w:type="spellEnd"/>
      <w:r w:rsidRPr="003A51ED">
        <w:t>(</w:t>
      </w:r>
      <w:proofErr w:type="gramEnd"/>
      <w:r w:rsidRPr="003A51ED">
        <w:t>) track 0xe5c6bc00 disabled due to previous underrun, restarting</w:t>
      </w:r>
    </w:p>
    <w:p w14:paraId="4B195882" w14:textId="23BDA7E1" w:rsidR="003A51ED" w:rsidRPr="00D3192D" w:rsidRDefault="003A51ED" w:rsidP="003A51ED">
      <w:pPr>
        <w:rPr>
          <w:b/>
          <w:bCs/>
        </w:rPr>
      </w:pPr>
      <w:r w:rsidRPr="00D3192D">
        <w:rPr>
          <w:rFonts w:hint="eastAsia"/>
          <w:b/>
          <w:bCs/>
        </w:rPr>
        <w:t>解决方案：</w:t>
      </w:r>
    </w:p>
    <w:p w14:paraId="79F39984" w14:textId="687AC682" w:rsidR="00391AC1" w:rsidRDefault="005478EC" w:rsidP="003A51ED">
      <w:r>
        <w:rPr>
          <w:rFonts w:hint="eastAsia"/>
        </w:rPr>
        <w:t>已解决</w:t>
      </w:r>
    </w:p>
    <w:p w14:paraId="491E54E6" w14:textId="6505981D" w:rsidR="005478EC" w:rsidRDefault="005478EC" w:rsidP="003A51ED">
      <w:r>
        <w:rPr>
          <w:rFonts w:hint="eastAsia"/>
        </w:rPr>
        <w:t>既然我们无法从源头解决响应的传输，我们可以考虑在响应处理时，对相同指令</w:t>
      </w:r>
      <w:r w:rsidR="00600C70">
        <w:rPr>
          <w:rFonts w:hint="eastAsia"/>
        </w:rPr>
        <w:t>进行判重处理。</w:t>
      </w:r>
      <w:r w:rsidR="00B23140">
        <w:rPr>
          <w:rFonts w:hint="eastAsia"/>
        </w:rPr>
        <w:t>代码如下，</w:t>
      </w:r>
    </w:p>
    <w:p w14:paraId="2C280F58" w14:textId="4B942625" w:rsidR="005478EC" w:rsidRPr="005478EC" w:rsidRDefault="005478EC" w:rsidP="003A51ED">
      <w:r>
        <w:rPr>
          <w:noProof/>
        </w:rPr>
        <w:drawing>
          <wp:inline distT="0" distB="0" distL="0" distR="0" wp14:anchorId="0D88298B" wp14:editId="3BAE73A4">
            <wp:extent cx="3909399" cy="129551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7914" w14:textId="6108D050" w:rsidR="00391AC1" w:rsidRDefault="00391AC1" w:rsidP="003A51ED"/>
    <w:p w14:paraId="2A2C80A4" w14:textId="0B0E44CC" w:rsidR="001900E4" w:rsidRPr="00AB11E8" w:rsidRDefault="009717B4" w:rsidP="003A51ED">
      <w:pPr>
        <w:rPr>
          <w:b/>
          <w:bCs/>
        </w:rPr>
      </w:pPr>
      <w:r>
        <w:rPr>
          <w:b/>
          <w:bCs/>
        </w:rPr>
        <w:t>B</w:t>
      </w:r>
      <w:r>
        <w:rPr>
          <w:rFonts w:hint="eastAsia"/>
          <w:b/>
          <w:bCs/>
        </w:rPr>
        <w:t>ug</w:t>
      </w:r>
      <w:r>
        <w:rPr>
          <w:b/>
          <w:bCs/>
        </w:rPr>
        <w:t>3</w:t>
      </w:r>
      <w:r w:rsidR="00E342D1" w:rsidRPr="00AB11E8">
        <w:rPr>
          <w:rFonts w:hint="eastAsia"/>
          <w:b/>
          <w:bCs/>
        </w:rPr>
        <w:t>：</w:t>
      </w:r>
    </w:p>
    <w:p w14:paraId="66E2D3F4" w14:textId="69D20A11" w:rsidR="00E342D1" w:rsidRPr="00AB11E8" w:rsidRDefault="004A674B" w:rsidP="003A51ED">
      <w:r>
        <w:rPr>
          <w:rFonts w:hint="eastAsia"/>
        </w:rPr>
        <w:t>解决利用</w:t>
      </w:r>
      <w:proofErr w:type="spellStart"/>
      <w:r>
        <w:rPr>
          <w:rFonts w:hint="eastAsia"/>
        </w:rPr>
        <w:t>sharepreference</w:t>
      </w:r>
      <w:proofErr w:type="spellEnd"/>
      <w:r>
        <w:rPr>
          <w:rFonts w:hint="eastAsia"/>
        </w:rPr>
        <w:t>的存储的值，取值判断</w:t>
      </w:r>
      <w:r w:rsidR="00273C38">
        <w:rPr>
          <w:rFonts w:hint="eastAsia"/>
        </w:rPr>
        <w:t>的问题</w:t>
      </w:r>
      <w:r w:rsidR="002E39E1">
        <w:rPr>
          <w:rFonts w:hint="eastAsia"/>
        </w:rPr>
        <w:t>，</w:t>
      </w:r>
      <w:r w:rsidR="00EE4AFA">
        <w:rPr>
          <w:rFonts w:hint="eastAsia"/>
        </w:rPr>
        <w:t>返回值</w:t>
      </w:r>
      <w:r w:rsidR="002E39E1">
        <w:rPr>
          <w:rFonts w:hint="eastAsia"/>
        </w:rPr>
        <w:t>future</w:t>
      </w:r>
      <w:r w:rsidR="002E39E1">
        <w:t>&lt;bool&gt;</w:t>
      </w:r>
      <w:r w:rsidR="002E39E1">
        <w:rPr>
          <w:rFonts w:hint="eastAsia"/>
        </w:rPr>
        <w:t>和</w:t>
      </w:r>
      <w:r w:rsidR="002E39E1" w:rsidRPr="00AB11E8">
        <w:rPr>
          <w:rFonts w:hint="eastAsia"/>
        </w:rPr>
        <w:t>bool</w:t>
      </w:r>
      <w:r w:rsidR="002E39E1" w:rsidRPr="00AB11E8">
        <w:rPr>
          <w:rFonts w:hint="eastAsia"/>
        </w:rPr>
        <w:t>不</w:t>
      </w:r>
      <w:r w:rsidR="005D0F4A" w:rsidRPr="00AB11E8">
        <w:rPr>
          <w:rFonts w:hint="eastAsia"/>
        </w:rPr>
        <w:t>能进行比较运算</w:t>
      </w:r>
      <w:r w:rsidR="00273C38" w:rsidRPr="00AB11E8">
        <w:rPr>
          <w:rFonts w:hint="eastAsia"/>
        </w:rPr>
        <w:t>。</w:t>
      </w:r>
    </w:p>
    <w:p w14:paraId="27256A68" w14:textId="1584A8B8" w:rsidR="002E39E1" w:rsidRPr="00AB11E8" w:rsidRDefault="00C6488A" w:rsidP="003A51ED">
      <w:pPr>
        <w:rPr>
          <w:b/>
          <w:bCs/>
        </w:rPr>
      </w:pPr>
      <w:r w:rsidRPr="00AB11E8">
        <w:rPr>
          <w:rFonts w:hint="eastAsia"/>
          <w:b/>
          <w:bCs/>
        </w:rPr>
        <w:t>解决方案：</w:t>
      </w:r>
    </w:p>
    <w:p w14:paraId="3E0FA44B" w14:textId="33945113" w:rsidR="002E39E1" w:rsidRDefault="002E39E1" w:rsidP="003A51ED">
      <w:r>
        <w:rPr>
          <w:rFonts w:hint="eastAsia"/>
        </w:rPr>
        <w:t>我们</w:t>
      </w:r>
      <w:r w:rsidR="003B7470">
        <w:rPr>
          <w:rFonts w:hint="eastAsia"/>
        </w:rPr>
        <w:t>在</w:t>
      </w:r>
      <w:r>
        <w:rPr>
          <w:rFonts w:hint="eastAsia"/>
        </w:rPr>
        <w:t>函数内部就将值存在一个</w:t>
      </w:r>
      <w:r w:rsidR="005D0F4A">
        <w:rPr>
          <w:rFonts w:hint="eastAsia"/>
        </w:rPr>
        <w:t>全局变量中，在条件分支语句处进行比较运算</w:t>
      </w:r>
      <w:r w:rsidR="008A46E1">
        <w:rPr>
          <w:rFonts w:hint="eastAsia"/>
        </w:rPr>
        <w:t>计科。</w:t>
      </w:r>
    </w:p>
    <w:p w14:paraId="5D8BBE2D" w14:textId="550BAC33" w:rsidR="003B7470" w:rsidRPr="003B7470" w:rsidRDefault="003B7470" w:rsidP="003A51ED"/>
    <w:p w14:paraId="3BD9F0ED" w14:textId="42BB500C" w:rsidR="003B7470" w:rsidRPr="006D1004" w:rsidRDefault="003B7470" w:rsidP="003A51ED">
      <w:pPr>
        <w:rPr>
          <w:b/>
          <w:bCs/>
        </w:rPr>
      </w:pPr>
      <w:r w:rsidRPr="006D1004">
        <w:rPr>
          <w:rFonts w:hint="eastAsia"/>
          <w:b/>
          <w:bCs/>
        </w:rPr>
        <w:t>Bug</w:t>
      </w:r>
      <w:r w:rsidRPr="006D1004">
        <w:rPr>
          <w:b/>
          <w:bCs/>
        </w:rPr>
        <w:t>4</w:t>
      </w:r>
      <w:r w:rsidRPr="006D1004">
        <w:rPr>
          <w:rFonts w:hint="eastAsia"/>
          <w:b/>
          <w:bCs/>
        </w:rPr>
        <w:t>：</w:t>
      </w:r>
    </w:p>
    <w:p w14:paraId="26FAC4F6" w14:textId="3E77D343" w:rsidR="003B7470" w:rsidRDefault="003B7470" w:rsidP="003A51ED">
      <w:r>
        <w:rPr>
          <w:rFonts w:hint="eastAsia"/>
        </w:rPr>
        <w:t>在添加了我的界面之后，发现登录之后，再进入时得到的是登录界面，没有记住密码</w:t>
      </w:r>
    </w:p>
    <w:p w14:paraId="15F08C28" w14:textId="54936B16" w:rsidR="003B7470" w:rsidRPr="006D1004" w:rsidRDefault="003B7470" w:rsidP="003A51ED">
      <w:pPr>
        <w:rPr>
          <w:b/>
          <w:bCs/>
        </w:rPr>
      </w:pPr>
      <w:r w:rsidRPr="006D1004">
        <w:rPr>
          <w:rFonts w:hint="eastAsia"/>
          <w:b/>
          <w:bCs/>
        </w:rPr>
        <w:t>解决方案：</w:t>
      </w:r>
    </w:p>
    <w:p w14:paraId="367FFCF7" w14:textId="4F0C9E76" w:rsidR="003B7470" w:rsidRDefault="00F36093" w:rsidP="003A51ED">
      <w:r>
        <w:rPr>
          <w:rFonts w:hint="eastAsia"/>
        </w:rPr>
        <w:t>我们发现进入我的界面之后</w:t>
      </w:r>
      <w:r w:rsidR="00813AB5">
        <w:rPr>
          <w:rFonts w:hint="eastAsia"/>
        </w:rPr>
        <w:t>，点击退出账号键</w:t>
      </w:r>
      <w:r>
        <w:rPr>
          <w:rFonts w:hint="eastAsia"/>
        </w:rPr>
        <w:t>，我们就将</w:t>
      </w:r>
      <w:proofErr w:type="spellStart"/>
      <w:r w:rsidR="00813AB5">
        <w:rPr>
          <w:rFonts w:hint="eastAsia"/>
        </w:rPr>
        <w:t>islogin</w:t>
      </w:r>
      <w:proofErr w:type="spellEnd"/>
      <w:r>
        <w:rPr>
          <w:rFonts w:hint="eastAsia"/>
        </w:rPr>
        <w:t>置成了</w:t>
      </w:r>
      <w:r>
        <w:rPr>
          <w:rFonts w:hint="eastAsia"/>
        </w:rPr>
        <w:t>null</w:t>
      </w:r>
      <w:r>
        <w:rPr>
          <w:rFonts w:hint="eastAsia"/>
        </w:rPr>
        <w:t>，</w:t>
      </w:r>
      <w:r w:rsidR="00813AB5">
        <w:rPr>
          <w:rFonts w:hint="eastAsia"/>
        </w:rPr>
        <w:t>然而，我们需要在用户确认退出之后，才置成</w:t>
      </w:r>
      <w:r w:rsidR="00813AB5">
        <w:rPr>
          <w:rFonts w:hint="eastAsia"/>
        </w:rPr>
        <w:t>null</w:t>
      </w:r>
      <w:r w:rsidR="00813AB5">
        <w:rPr>
          <w:rFonts w:hint="eastAsia"/>
        </w:rPr>
        <w:t>才是对的，不然用户点击取消了，我们还是退出了，逻辑上是不对的。</w:t>
      </w:r>
    </w:p>
    <w:p w14:paraId="3112F8F8" w14:textId="48E9062F" w:rsidR="00F36093" w:rsidRDefault="00236866" w:rsidP="003A51ED">
      <w:r>
        <w:rPr>
          <w:noProof/>
        </w:rPr>
        <w:drawing>
          <wp:inline distT="0" distB="0" distL="0" distR="0" wp14:anchorId="7338A63D" wp14:editId="5F4E792E">
            <wp:extent cx="4267570" cy="8230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25CC" w14:textId="5DA5E87A" w:rsidR="00CD0D7B" w:rsidRDefault="00CD0D7B" w:rsidP="003A51ED">
      <w:pPr>
        <w:rPr>
          <w:rFonts w:hint="eastAsia"/>
        </w:rPr>
      </w:pPr>
      <w:r>
        <w:rPr>
          <w:rFonts w:hint="eastAsia"/>
        </w:rPr>
        <w:t>修改为下图即可，</w:t>
      </w:r>
    </w:p>
    <w:p w14:paraId="23695496" w14:textId="0119A75D" w:rsidR="00622BF8" w:rsidRPr="003A51ED" w:rsidRDefault="00622BF8" w:rsidP="003A51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36595A" wp14:editId="4BA5EB1B">
            <wp:extent cx="5274310" cy="34639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BF8" w:rsidRPr="003A51ED" w:rsidSect="005930F5">
      <w:headerReference w:type="default" r:id="rId41"/>
      <w:footerReference w:type="default" r:id="rId4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2E8AE" w14:textId="77777777" w:rsidR="00EB00BD" w:rsidRDefault="00EB00BD">
      <w:r>
        <w:separator/>
      </w:r>
    </w:p>
  </w:endnote>
  <w:endnote w:type="continuationSeparator" w:id="0">
    <w:p w14:paraId="43E0C120" w14:textId="77777777" w:rsidR="00EB00BD" w:rsidRDefault="00EB00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B7D84" w14:textId="77777777" w:rsidR="00196D72" w:rsidRDefault="00196D72" w:rsidP="00196D72">
    <w:pPr>
      <w:pBdr>
        <w:left w:val="single" w:sz="12" w:space="11" w:color="5B9BD5" w:themeColor="accent1"/>
      </w:pBdr>
      <w:tabs>
        <w:tab w:val="left" w:pos="622"/>
      </w:tabs>
      <w:jc w:val="right"/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  <w:lang w:val="zh-CN"/>
      </w:rPr>
      <w:t>2</w: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end"/>
    </w:r>
  </w:p>
  <w:p w14:paraId="73DDABD6" w14:textId="1992B4BA" w:rsidR="006F7264" w:rsidRDefault="006F726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B01D2" w14:textId="77777777" w:rsidR="00EB00BD" w:rsidRDefault="00EB00BD">
      <w:r>
        <w:separator/>
      </w:r>
    </w:p>
  </w:footnote>
  <w:footnote w:type="continuationSeparator" w:id="0">
    <w:p w14:paraId="456D03C9" w14:textId="77777777" w:rsidR="00EB00BD" w:rsidRDefault="00EB00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AD6BD" w14:textId="42EF2769" w:rsidR="00196D72" w:rsidRPr="00196D72" w:rsidRDefault="00196D72">
    <w:pPr>
      <w:pStyle w:val="a5"/>
      <w:rPr>
        <w:sz w:val="21"/>
        <w:szCs w:val="21"/>
      </w:rPr>
    </w:pPr>
    <w:r w:rsidRPr="00196D72">
      <w:rPr>
        <w:sz w:val="21"/>
        <w:szCs w:val="21"/>
      </w:rPr>
      <w:t>M</w:t>
    </w:r>
    <w:r w:rsidRPr="00196D72">
      <w:rPr>
        <w:rFonts w:hint="eastAsia"/>
        <w:sz w:val="21"/>
        <w:szCs w:val="21"/>
      </w:rPr>
      <w:t>ike</w:t>
    </w:r>
    <w:r w:rsidRPr="00196D72">
      <w:rPr>
        <w:sz w:val="21"/>
        <w:szCs w:val="21"/>
      </w:rPr>
      <w:t xml:space="preserve"> Z R</w:t>
    </w:r>
    <w:r w:rsidRPr="00196D72">
      <w:rPr>
        <w:rFonts w:hint="eastAsia"/>
        <w:sz w:val="21"/>
        <w:szCs w:val="21"/>
      </w:rPr>
      <w:t>adio</w:t>
    </w:r>
    <w:r w:rsidRPr="00196D72">
      <w:rPr>
        <w:sz w:val="21"/>
        <w:szCs w:val="21"/>
      </w:rPr>
      <w:t xml:space="preserve"> 1.0</w:t>
    </w:r>
  </w:p>
  <w:p w14:paraId="7C9ACF44" w14:textId="77777777" w:rsidR="00196D72" w:rsidRDefault="00196D72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A"/>
    <w:multiLevelType w:val="singleLevel"/>
    <w:tmpl w:val="0000000A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117738FA"/>
    <w:multiLevelType w:val="hybridMultilevel"/>
    <w:tmpl w:val="F118A484"/>
    <w:lvl w:ilvl="0" w:tplc="397EF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851A35"/>
    <w:multiLevelType w:val="multilevel"/>
    <w:tmpl w:val="214F1322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14F1322"/>
    <w:multiLevelType w:val="multilevel"/>
    <w:tmpl w:val="214F1322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3FB11A6"/>
    <w:multiLevelType w:val="hybridMultilevel"/>
    <w:tmpl w:val="FA321716"/>
    <w:lvl w:ilvl="0" w:tplc="2092E6B2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38A84809"/>
    <w:multiLevelType w:val="hybridMultilevel"/>
    <w:tmpl w:val="F3269AAC"/>
    <w:lvl w:ilvl="0" w:tplc="636CA91A">
      <w:start w:val="2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CFB241C"/>
    <w:multiLevelType w:val="hybridMultilevel"/>
    <w:tmpl w:val="F70AEDAE"/>
    <w:lvl w:ilvl="0" w:tplc="11C27D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2B6E2F"/>
    <w:multiLevelType w:val="hybridMultilevel"/>
    <w:tmpl w:val="C082F21E"/>
    <w:lvl w:ilvl="0" w:tplc="35A45A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95E4265"/>
    <w:multiLevelType w:val="hybridMultilevel"/>
    <w:tmpl w:val="CE2A9D06"/>
    <w:lvl w:ilvl="0" w:tplc="B2840E52">
      <w:numFmt w:val="bullet"/>
      <w:lvlText w:val="-"/>
      <w:lvlJc w:val="left"/>
      <w:pPr>
        <w:ind w:left="1368" w:hanging="360"/>
      </w:pPr>
      <w:rPr>
        <w:rFonts w:ascii="Calibri" w:eastAsiaTheme="minorEastAsia" w:hAnsi="Calibri" w:cs="Calibri" w:hint="default"/>
        <w:sz w:val="21"/>
      </w:rPr>
    </w:lvl>
    <w:lvl w:ilvl="1" w:tplc="04090003" w:tentative="1">
      <w:start w:val="1"/>
      <w:numFmt w:val="bullet"/>
      <w:lvlText w:val=""/>
      <w:lvlJc w:val="left"/>
      <w:pPr>
        <w:ind w:left="18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88" w:hanging="420"/>
      </w:pPr>
      <w:rPr>
        <w:rFonts w:ascii="Wingdings" w:hAnsi="Wingdings" w:hint="default"/>
      </w:rPr>
    </w:lvl>
  </w:abstractNum>
  <w:abstractNum w:abstractNumId="9" w15:restartNumberingAfterBreak="0">
    <w:nsid w:val="61AD622C"/>
    <w:multiLevelType w:val="hybridMultilevel"/>
    <w:tmpl w:val="543C0F0E"/>
    <w:lvl w:ilvl="0" w:tplc="0BA87462">
      <w:start w:val="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3C37B5B"/>
    <w:multiLevelType w:val="hybridMultilevel"/>
    <w:tmpl w:val="94A29CDA"/>
    <w:lvl w:ilvl="0" w:tplc="37DC8428">
      <w:start w:val="2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CA93B56"/>
    <w:multiLevelType w:val="hybridMultilevel"/>
    <w:tmpl w:val="DA72E13E"/>
    <w:lvl w:ilvl="0" w:tplc="20B668F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0"/>
  </w:num>
  <w:num w:numId="4">
    <w:abstractNumId w:val="2"/>
  </w:num>
  <w:num w:numId="5">
    <w:abstractNumId w:val="5"/>
  </w:num>
  <w:num w:numId="6">
    <w:abstractNumId w:val="4"/>
  </w:num>
  <w:num w:numId="7">
    <w:abstractNumId w:val="9"/>
  </w:num>
  <w:num w:numId="8">
    <w:abstractNumId w:val="11"/>
  </w:num>
  <w:num w:numId="9">
    <w:abstractNumId w:val="8"/>
  </w:num>
  <w:num w:numId="10">
    <w:abstractNumId w:val="6"/>
  </w:num>
  <w:num w:numId="11">
    <w:abstractNumId w:val="7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attachedTemplate r:id="rId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61518DD"/>
    <w:rsid w:val="0001270F"/>
    <w:rsid w:val="00012A51"/>
    <w:rsid w:val="00021BE8"/>
    <w:rsid w:val="00024850"/>
    <w:rsid w:val="00027931"/>
    <w:rsid w:val="0003592F"/>
    <w:rsid w:val="00042F54"/>
    <w:rsid w:val="00045ECB"/>
    <w:rsid w:val="00047188"/>
    <w:rsid w:val="0005208D"/>
    <w:rsid w:val="00053F02"/>
    <w:rsid w:val="00093392"/>
    <w:rsid w:val="00096299"/>
    <w:rsid w:val="000A0743"/>
    <w:rsid w:val="000A117A"/>
    <w:rsid w:val="000A167F"/>
    <w:rsid w:val="000A2DEB"/>
    <w:rsid w:val="000A566E"/>
    <w:rsid w:val="000C00F8"/>
    <w:rsid w:val="000C2ED0"/>
    <w:rsid w:val="000C7F62"/>
    <w:rsid w:val="000E0469"/>
    <w:rsid w:val="000E309E"/>
    <w:rsid w:val="000F2542"/>
    <w:rsid w:val="000F3A73"/>
    <w:rsid w:val="000F6840"/>
    <w:rsid w:val="00104BE4"/>
    <w:rsid w:val="00105EB2"/>
    <w:rsid w:val="001078C6"/>
    <w:rsid w:val="0012081E"/>
    <w:rsid w:val="00120CC2"/>
    <w:rsid w:val="00121F80"/>
    <w:rsid w:val="00133A48"/>
    <w:rsid w:val="001365D8"/>
    <w:rsid w:val="00141446"/>
    <w:rsid w:val="00141C08"/>
    <w:rsid w:val="00146782"/>
    <w:rsid w:val="0016206B"/>
    <w:rsid w:val="00162709"/>
    <w:rsid w:val="0016363B"/>
    <w:rsid w:val="001900E4"/>
    <w:rsid w:val="00191777"/>
    <w:rsid w:val="00192223"/>
    <w:rsid w:val="00196D72"/>
    <w:rsid w:val="001B79D9"/>
    <w:rsid w:val="001C11BA"/>
    <w:rsid w:val="001C3E86"/>
    <w:rsid w:val="001D57F2"/>
    <w:rsid w:val="001D5801"/>
    <w:rsid w:val="001E3BDC"/>
    <w:rsid w:val="001E5677"/>
    <w:rsid w:val="001E5EE3"/>
    <w:rsid w:val="001E7E59"/>
    <w:rsid w:val="001F4B61"/>
    <w:rsid w:val="001F5CDC"/>
    <w:rsid w:val="0020000C"/>
    <w:rsid w:val="002052D1"/>
    <w:rsid w:val="002067F2"/>
    <w:rsid w:val="002070E1"/>
    <w:rsid w:val="00236866"/>
    <w:rsid w:val="00240DE5"/>
    <w:rsid w:val="00257914"/>
    <w:rsid w:val="00273C38"/>
    <w:rsid w:val="002836F6"/>
    <w:rsid w:val="00285327"/>
    <w:rsid w:val="002946B5"/>
    <w:rsid w:val="002A121D"/>
    <w:rsid w:val="002A26B6"/>
    <w:rsid w:val="002B1541"/>
    <w:rsid w:val="002B5653"/>
    <w:rsid w:val="002C49EA"/>
    <w:rsid w:val="002E3205"/>
    <w:rsid w:val="002E39E1"/>
    <w:rsid w:val="002E4728"/>
    <w:rsid w:val="002F0EDE"/>
    <w:rsid w:val="00300AED"/>
    <w:rsid w:val="003128BF"/>
    <w:rsid w:val="0034200D"/>
    <w:rsid w:val="003426C6"/>
    <w:rsid w:val="00343C99"/>
    <w:rsid w:val="0035513D"/>
    <w:rsid w:val="00364099"/>
    <w:rsid w:val="00391AC1"/>
    <w:rsid w:val="0039340F"/>
    <w:rsid w:val="00394836"/>
    <w:rsid w:val="00394F06"/>
    <w:rsid w:val="003962AF"/>
    <w:rsid w:val="003968D2"/>
    <w:rsid w:val="003A37BD"/>
    <w:rsid w:val="003A3E0B"/>
    <w:rsid w:val="003A51ED"/>
    <w:rsid w:val="003A7DD9"/>
    <w:rsid w:val="003B6203"/>
    <w:rsid w:val="003B62D8"/>
    <w:rsid w:val="003B7470"/>
    <w:rsid w:val="003C2E9F"/>
    <w:rsid w:val="003C48D9"/>
    <w:rsid w:val="0040510D"/>
    <w:rsid w:val="00425AEB"/>
    <w:rsid w:val="00431EB8"/>
    <w:rsid w:val="004400C8"/>
    <w:rsid w:val="00443C20"/>
    <w:rsid w:val="00443C64"/>
    <w:rsid w:val="00444108"/>
    <w:rsid w:val="004441AD"/>
    <w:rsid w:val="00445750"/>
    <w:rsid w:val="004527F7"/>
    <w:rsid w:val="00471478"/>
    <w:rsid w:val="00471F2B"/>
    <w:rsid w:val="004723FA"/>
    <w:rsid w:val="0047331F"/>
    <w:rsid w:val="004815FD"/>
    <w:rsid w:val="0049349C"/>
    <w:rsid w:val="004967BE"/>
    <w:rsid w:val="004A3F82"/>
    <w:rsid w:val="004A5C65"/>
    <w:rsid w:val="004A674B"/>
    <w:rsid w:val="004B52A1"/>
    <w:rsid w:val="004B5689"/>
    <w:rsid w:val="004D10EA"/>
    <w:rsid w:val="004E3117"/>
    <w:rsid w:val="004E708C"/>
    <w:rsid w:val="004F0122"/>
    <w:rsid w:val="004F616A"/>
    <w:rsid w:val="00505908"/>
    <w:rsid w:val="00510475"/>
    <w:rsid w:val="005151DC"/>
    <w:rsid w:val="00517413"/>
    <w:rsid w:val="005263EC"/>
    <w:rsid w:val="00527FAE"/>
    <w:rsid w:val="005317C4"/>
    <w:rsid w:val="00534E46"/>
    <w:rsid w:val="00543DC4"/>
    <w:rsid w:val="005462F6"/>
    <w:rsid w:val="005478EC"/>
    <w:rsid w:val="00550F57"/>
    <w:rsid w:val="00553447"/>
    <w:rsid w:val="00582CF6"/>
    <w:rsid w:val="00585253"/>
    <w:rsid w:val="005918FE"/>
    <w:rsid w:val="005930F5"/>
    <w:rsid w:val="005A1324"/>
    <w:rsid w:val="005A38C3"/>
    <w:rsid w:val="005D07B8"/>
    <w:rsid w:val="005D0F4A"/>
    <w:rsid w:val="005D27B8"/>
    <w:rsid w:val="005D6D33"/>
    <w:rsid w:val="005D6FCF"/>
    <w:rsid w:val="005D733F"/>
    <w:rsid w:val="005E07E4"/>
    <w:rsid w:val="005F2E53"/>
    <w:rsid w:val="00600C70"/>
    <w:rsid w:val="0060286C"/>
    <w:rsid w:val="006052D0"/>
    <w:rsid w:val="00617A28"/>
    <w:rsid w:val="00622BF8"/>
    <w:rsid w:val="00624737"/>
    <w:rsid w:val="0062676F"/>
    <w:rsid w:val="006512B0"/>
    <w:rsid w:val="00651B1C"/>
    <w:rsid w:val="00651B2F"/>
    <w:rsid w:val="00651FE8"/>
    <w:rsid w:val="00653A34"/>
    <w:rsid w:val="00657A2C"/>
    <w:rsid w:val="006615E0"/>
    <w:rsid w:val="0066710D"/>
    <w:rsid w:val="006774BD"/>
    <w:rsid w:val="006A015A"/>
    <w:rsid w:val="006C2252"/>
    <w:rsid w:val="006D1004"/>
    <w:rsid w:val="006D1F8D"/>
    <w:rsid w:val="006D488C"/>
    <w:rsid w:val="006E6625"/>
    <w:rsid w:val="006E70E5"/>
    <w:rsid w:val="006F3B6A"/>
    <w:rsid w:val="006F7264"/>
    <w:rsid w:val="006F7C62"/>
    <w:rsid w:val="00704E81"/>
    <w:rsid w:val="0071446E"/>
    <w:rsid w:val="007242F7"/>
    <w:rsid w:val="00732179"/>
    <w:rsid w:val="00740795"/>
    <w:rsid w:val="007456CC"/>
    <w:rsid w:val="00757DD2"/>
    <w:rsid w:val="00766CE1"/>
    <w:rsid w:val="0077261B"/>
    <w:rsid w:val="00777C9C"/>
    <w:rsid w:val="00780E38"/>
    <w:rsid w:val="00787E08"/>
    <w:rsid w:val="00792002"/>
    <w:rsid w:val="007961F2"/>
    <w:rsid w:val="007A39D4"/>
    <w:rsid w:val="007B4DB2"/>
    <w:rsid w:val="007C1E83"/>
    <w:rsid w:val="007C517C"/>
    <w:rsid w:val="007C5226"/>
    <w:rsid w:val="007D1ED5"/>
    <w:rsid w:val="007D2B01"/>
    <w:rsid w:val="007D498D"/>
    <w:rsid w:val="007F260F"/>
    <w:rsid w:val="00804248"/>
    <w:rsid w:val="00804465"/>
    <w:rsid w:val="0081140E"/>
    <w:rsid w:val="00813AB5"/>
    <w:rsid w:val="008225B4"/>
    <w:rsid w:val="00822AE5"/>
    <w:rsid w:val="008243D6"/>
    <w:rsid w:val="008310CB"/>
    <w:rsid w:val="00836194"/>
    <w:rsid w:val="00853196"/>
    <w:rsid w:val="0086113D"/>
    <w:rsid w:val="00872A97"/>
    <w:rsid w:val="00872F1E"/>
    <w:rsid w:val="00875EF2"/>
    <w:rsid w:val="00876292"/>
    <w:rsid w:val="0087775C"/>
    <w:rsid w:val="00892256"/>
    <w:rsid w:val="008A0A35"/>
    <w:rsid w:val="008A370C"/>
    <w:rsid w:val="008A46E1"/>
    <w:rsid w:val="008B2C7F"/>
    <w:rsid w:val="008B315C"/>
    <w:rsid w:val="008C2A1E"/>
    <w:rsid w:val="008C72F8"/>
    <w:rsid w:val="008D35C7"/>
    <w:rsid w:val="008D4218"/>
    <w:rsid w:val="008E6150"/>
    <w:rsid w:val="008E69C8"/>
    <w:rsid w:val="008E792F"/>
    <w:rsid w:val="008F466C"/>
    <w:rsid w:val="00900113"/>
    <w:rsid w:val="00912660"/>
    <w:rsid w:val="00914CED"/>
    <w:rsid w:val="00917B1D"/>
    <w:rsid w:val="00922A09"/>
    <w:rsid w:val="00922D42"/>
    <w:rsid w:val="009306CB"/>
    <w:rsid w:val="009306DC"/>
    <w:rsid w:val="00933BBB"/>
    <w:rsid w:val="0093572D"/>
    <w:rsid w:val="00950816"/>
    <w:rsid w:val="009672BE"/>
    <w:rsid w:val="00970BF0"/>
    <w:rsid w:val="009717B4"/>
    <w:rsid w:val="00974ED2"/>
    <w:rsid w:val="00982177"/>
    <w:rsid w:val="00983AB5"/>
    <w:rsid w:val="009866A3"/>
    <w:rsid w:val="009935F9"/>
    <w:rsid w:val="00993EE2"/>
    <w:rsid w:val="00994262"/>
    <w:rsid w:val="009A7BCF"/>
    <w:rsid w:val="009B3103"/>
    <w:rsid w:val="009B44ED"/>
    <w:rsid w:val="009B7E06"/>
    <w:rsid w:val="009B7ED6"/>
    <w:rsid w:val="009D0FEC"/>
    <w:rsid w:val="009E4842"/>
    <w:rsid w:val="009F67A5"/>
    <w:rsid w:val="009F6F21"/>
    <w:rsid w:val="00A11D93"/>
    <w:rsid w:val="00A14404"/>
    <w:rsid w:val="00A150C1"/>
    <w:rsid w:val="00A156C4"/>
    <w:rsid w:val="00A2087F"/>
    <w:rsid w:val="00A26478"/>
    <w:rsid w:val="00A34B36"/>
    <w:rsid w:val="00A44C45"/>
    <w:rsid w:val="00A64DE7"/>
    <w:rsid w:val="00A8161E"/>
    <w:rsid w:val="00A9084E"/>
    <w:rsid w:val="00A92C6A"/>
    <w:rsid w:val="00AA4953"/>
    <w:rsid w:val="00AB11E8"/>
    <w:rsid w:val="00AB5A71"/>
    <w:rsid w:val="00AD217B"/>
    <w:rsid w:val="00AD64BA"/>
    <w:rsid w:val="00AD69BB"/>
    <w:rsid w:val="00AE20AA"/>
    <w:rsid w:val="00AF2C84"/>
    <w:rsid w:val="00B05554"/>
    <w:rsid w:val="00B13772"/>
    <w:rsid w:val="00B21F63"/>
    <w:rsid w:val="00B23140"/>
    <w:rsid w:val="00B32D79"/>
    <w:rsid w:val="00B3346D"/>
    <w:rsid w:val="00B4291F"/>
    <w:rsid w:val="00B50CDF"/>
    <w:rsid w:val="00B53E93"/>
    <w:rsid w:val="00B57143"/>
    <w:rsid w:val="00B57FF8"/>
    <w:rsid w:val="00B65835"/>
    <w:rsid w:val="00B76396"/>
    <w:rsid w:val="00B763C5"/>
    <w:rsid w:val="00B8286F"/>
    <w:rsid w:val="00B972A3"/>
    <w:rsid w:val="00BA4119"/>
    <w:rsid w:val="00BA4D14"/>
    <w:rsid w:val="00BA5336"/>
    <w:rsid w:val="00BB301E"/>
    <w:rsid w:val="00BC009E"/>
    <w:rsid w:val="00BC17A9"/>
    <w:rsid w:val="00BC6917"/>
    <w:rsid w:val="00BC7079"/>
    <w:rsid w:val="00BF0978"/>
    <w:rsid w:val="00BF27EF"/>
    <w:rsid w:val="00BF30DF"/>
    <w:rsid w:val="00C17377"/>
    <w:rsid w:val="00C20CFC"/>
    <w:rsid w:val="00C35F05"/>
    <w:rsid w:val="00C53B4C"/>
    <w:rsid w:val="00C57070"/>
    <w:rsid w:val="00C62DF9"/>
    <w:rsid w:val="00C6488A"/>
    <w:rsid w:val="00C663D7"/>
    <w:rsid w:val="00C76836"/>
    <w:rsid w:val="00C77402"/>
    <w:rsid w:val="00C91F9E"/>
    <w:rsid w:val="00C97F3F"/>
    <w:rsid w:val="00CA4744"/>
    <w:rsid w:val="00CA5C84"/>
    <w:rsid w:val="00CD0D7B"/>
    <w:rsid w:val="00CD1500"/>
    <w:rsid w:val="00CD1A25"/>
    <w:rsid w:val="00CE2EF5"/>
    <w:rsid w:val="00CF3791"/>
    <w:rsid w:val="00CF515E"/>
    <w:rsid w:val="00D3192D"/>
    <w:rsid w:val="00D33928"/>
    <w:rsid w:val="00D35C38"/>
    <w:rsid w:val="00D373DA"/>
    <w:rsid w:val="00D42909"/>
    <w:rsid w:val="00D434C6"/>
    <w:rsid w:val="00D62510"/>
    <w:rsid w:val="00D73B50"/>
    <w:rsid w:val="00D774D7"/>
    <w:rsid w:val="00D828F7"/>
    <w:rsid w:val="00D83268"/>
    <w:rsid w:val="00D835F7"/>
    <w:rsid w:val="00D844DA"/>
    <w:rsid w:val="00DA3875"/>
    <w:rsid w:val="00DB2392"/>
    <w:rsid w:val="00DC76BD"/>
    <w:rsid w:val="00DD0216"/>
    <w:rsid w:val="00DD0772"/>
    <w:rsid w:val="00DD6B4F"/>
    <w:rsid w:val="00DE2077"/>
    <w:rsid w:val="00DE6DE1"/>
    <w:rsid w:val="00DE78C2"/>
    <w:rsid w:val="00DF50CF"/>
    <w:rsid w:val="00E0623C"/>
    <w:rsid w:val="00E06502"/>
    <w:rsid w:val="00E1400D"/>
    <w:rsid w:val="00E22C9F"/>
    <w:rsid w:val="00E31A9F"/>
    <w:rsid w:val="00E31DBF"/>
    <w:rsid w:val="00E342D1"/>
    <w:rsid w:val="00E41FAA"/>
    <w:rsid w:val="00E42410"/>
    <w:rsid w:val="00E4491C"/>
    <w:rsid w:val="00E45AB1"/>
    <w:rsid w:val="00E47789"/>
    <w:rsid w:val="00E64CFB"/>
    <w:rsid w:val="00E67DC4"/>
    <w:rsid w:val="00E72CDB"/>
    <w:rsid w:val="00E74EFF"/>
    <w:rsid w:val="00E83960"/>
    <w:rsid w:val="00E846E9"/>
    <w:rsid w:val="00EA40AB"/>
    <w:rsid w:val="00EB00BD"/>
    <w:rsid w:val="00EB2D31"/>
    <w:rsid w:val="00EB3783"/>
    <w:rsid w:val="00EC1FCB"/>
    <w:rsid w:val="00EC7461"/>
    <w:rsid w:val="00ED63B0"/>
    <w:rsid w:val="00ED76FE"/>
    <w:rsid w:val="00EE3950"/>
    <w:rsid w:val="00EE4AFA"/>
    <w:rsid w:val="00F01A7B"/>
    <w:rsid w:val="00F023A6"/>
    <w:rsid w:val="00F03A7B"/>
    <w:rsid w:val="00F044D9"/>
    <w:rsid w:val="00F066DF"/>
    <w:rsid w:val="00F12C31"/>
    <w:rsid w:val="00F273FC"/>
    <w:rsid w:val="00F36093"/>
    <w:rsid w:val="00F40106"/>
    <w:rsid w:val="00F44D40"/>
    <w:rsid w:val="00F45BFD"/>
    <w:rsid w:val="00F54E67"/>
    <w:rsid w:val="00F56530"/>
    <w:rsid w:val="00F6508D"/>
    <w:rsid w:val="00F70D6E"/>
    <w:rsid w:val="00F80B53"/>
    <w:rsid w:val="00F91FAD"/>
    <w:rsid w:val="00FA5F1C"/>
    <w:rsid w:val="00FB6509"/>
    <w:rsid w:val="00FD36B1"/>
    <w:rsid w:val="00FD4F66"/>
    <w:rsid w:val="00FD7DAF"/>
    <w:rsid w:val="00FE2855"/>
    <w:rsid w:val="00FF0247"/>
    <w:rsid w:val="00FF243E"/>
    <w:rsid w:val="00FF2AE6"/>
    <w:rsid w:val="1D0211AD"/>
    <w:rsid w:val="3D47018F"/>
    <w:rsid w:val="558F4EBB"/>
    <w:rsid w:val="561518DD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B1812FE"/>
  <w15:docId w15:val="{0A2F7A3C-1182-C148-A6B0-9286515B4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uiPriority="10" w:qFormat="1"/>
    <w:lsdException w:name="Default Paragraph Font" w:semiHidden="1"/>
    <w:lsdException w:name="Subtitle" w:uiPriority="1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E4842"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semiHidden/>
    <w:unhideWhenUsed/>
    <w:qFormat/>
    <w:rsid w:val="00651F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link w:val="a6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customStyle="1" w:styleId="a7">
    <w:name w:val="列出段落"/>
    <w:basedOn w:val="a"/>
    <w:uiPriority w:val="34"/>
    <w:qFormat/>
    <w:pPr>
      <w:ind w:firstLineChars="200" w:firstLine="420"/>
    </w:pPr>
    <w:rPr>
      <w:rFonts w:ascii="Times New Roman" w:hAnsi="Times New Roman"/>
      <w:sz w:val="21"/>
      <w:szCs w:val="20"/>
    </w:rPr>
  </w:style>
  <w:style w:type="paragraph" w:styleId="a8">
    <w:name w:val="List Paragraph"/>
    <w:basedOn w:val="a"/>
    <w:uiPriority w:val="99"/>
    <w:rsid w:val="009E4842"/>
    <w:pPr>
      <w:ind w:firstLineChars="200" w:firstLine="420"/>
    </w:pPr>
  </w:style>
  <w:style w:type="character" w:styleId="a9">
    <w:name w:val="Hyperlink"/>
    <w:basedOn w:val="a0"/>
    <w:rsid w:val="00974ED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74ED2"/>
    <w:rPr>
      <w:color w:val="605E5C"/>
      <w:shd w:val="clear" w:color="auto" w:fill="E1DFDD"/>
    </w:rPr>
  </w:style>
  <w:style w:type="character" w:styleId="ab">
    <w:name w:val="FollowedHyperlink"/>
    <w:basedOn w:val="a0"/>
    <w:rsid w:val="00974ED2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semiHidden/>
    <w:rsid w:val="00651FE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c">
    <w:name w:val="Title"/>
    <w:basedOn w:val="a"/>
    <w:next w:val="a"/>
    <w:link w:val="ad"/>
    <w:uiPriority w:val="10"/>
    <w:qFormat/>
    <w:rsid w:val="00F023A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F023A6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6">
    <w:name w:val="页眉 字符"/>
    <w:basedOn w:val="a0"/>
    <w:link w:val="a5"/>
    <w:uiPriority w:val="99"/>
    <w:rsid w:val="00196D72"/>
    <w:rPr>
      <w:rFonts w:asciiTheme="minorHAnsi" w:eastAsiaTheme="minorEastAsia" w:hAnsiTheme="minorHAnsi" w:cstheme="minorBidi"/>
      <w:kern w:val="2"/>
      <w:sz w:val="18"/>
      <w:szCs w:val="22"/>
    </w:rPr>
  </w:style>
  <w:style w:type="character" w:customStyle="1" w:styleId="a4">
    <w:name w:val="页脚 字符"/>
    <w:basedOn w:val="a0"/>
    <w:link w:val="a3"/>
    <w:uiPriority w:val="99"/>
    <w:rsid w:val="00196D72"/>
    <w:rPr>
      <w:rFonts w:asciiTheme="minorHAnsi" w:eastAsiaTheme="minorEastAsia" w:hAnsiTheme="minorHAnsi" w:cstheme="minorBidi"/>
      <w:kern w:val="2"/>
      <w:sz w:val="18"/>
      <w:szCs w:val="22"/>
    </w:rPr>
  </w:style>
  <w:style w:type="paragraph" w:styleId="ae">
    <w:name w:val="No Spacing"/>
    <w:link w:val="af"/>
    <w:uiPriority w:val="1"/>
    <w:qFormat/>
    <w:rsid w:val="005930F5"/>
    <w:rPr>
      <w:rFonts w:asciiTheme="minorHAnsi" w:eastAsiaTheme="minorEastAsia" w:hAnsiTheme="minorHAnsi" w:cstheme="minorBidi"/>
      <w:sz w:val="22"/>
      <w:szCs w:val="22"/>
    </w:rPr>
  </w:style>
  <w:style w:type="character" w:customStyle="1" w:styleId="af">
    <w:name w:val="无间隔 字符"/>
    <w:basedOn w:val="a0"/>
    <w:link w:val="ae"/>
    <w:uiPriority w:val="1"/>
    <w:rsid w:val="005930F5"/>
    <w:rPr>
      <w:rFonts w:asciiTheme="minorHAnsi" w:eastAsiaTheme="minorEastAsia" w:hAnsiTheme="minorHAnsi" w:cstheme="minorBidi"/>
      <w:sz w:val="22"/>
      <w:szCs w:val="22"/>
    </w:rPr>
  </w:style>
  <w:style w:type="paragraph" w:styleId="af0">
    <w:name w:val="Subtitle"/>
    <w:basedOn w:val="a"/>
    <w:next w:val="a"/>
    <w:link w:val="af1"/>
    <w:uiPriority w:val="11"/>
    <w:qFormat/>
    <w:rsid w:val="005930F5"/>
    <w:pPr>
      <w:widowControl/>
      <w:numPr>
        <w:ilvl w:val="1"/>
      </w:numPr>
      <w:spacing w:after="160" w:line="259" w:lineRule="auto"/>
      <w:jc w:val="left"/>
    </w:pPr>
    <w:rPr>
      <w:rFonts w:cs="Times New Roman"/>
      <w:color w:val="5A5A5A" w:themeColor="text1" w:themeTint="A5"/>
      <w:spacing w:val="15"/>
      <w:kern w:val="0"/>
      <w:sz w:val="22"/>
    </w:rPr>
  </w:style>
  <w:style w:type="character" w:customStyle="1" w:styleId="af1">
    <w:name w:val="副标题 字符"/>
    <w:basedOn w:val="a0"/>
    <w:link w:val="af0"/>
    <w:uiPriority w:val="11"/>
    <w:rsid w:val="005930F5"/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9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hyperlink" Target="https://studio.alan.app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N12B-YP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软卓1901郑宇辉</Abstract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309</TotalTime>
  <Pages>26</Pages>
  <Words>463</Words>
  <Characters>2642</Characters>
  <Application>Microsoft Office Word</Application>
  <DocSecurity>0</DocSecurity>
  <Lines>22</Lines>
  <Paragraphs>6</Paragraphs>
  <ScaleCrop>false</ScaleCrop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Mike Z Raido</dc:title>
  <dc:subject>Version 1.0</dc:subject>
  <dc:creator>Tom.hanks</dc:creator>
  <cp:lastModifiedBy>hh Mr</cp:lastModifiedBy>
  <cp:revision>586</cp:revision>
  <dcterms:created xsi:type="dcterms:W3CDTF">2020-05-21T12:57:00Z</dcterms:created>
  <dcterms:modified xsi:type="dcterms:W3CDTF">2021-09-28T04:28:00Z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